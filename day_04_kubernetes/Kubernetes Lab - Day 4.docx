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(singaporekeypair.pem)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 400 singaporekeypair.pem</w:t>
      </w:r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 -i "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.pem"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chmod to 600  (chmod 600 </w:t>
      </w:r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su</w:t>
      </w:r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 init</w:t>
      </w:r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 config --global user.email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nevin-cleetus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mkdir gitrepo</w:t>
      </w:r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gitrepo</w:t>
      </w:r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2. Nobody should be connected to vpn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DF5A620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050548">
        <w:rPr>
          <w:rFonts w:ascii="Segoe UI" w:hAnsi="Segoe UI" w:cs="Segoe UI"/>
          <w:color w:val="3C76A6" w:themeColor="accent5"/>
        </w:rPr>
        <w:t>Role Based Access control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 su</w:t>
      </w:r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 kubectl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ip- xxxxxxx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ip-xxxxxxx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168E4B9" w:rsidR="00246C30" w:rsidRDefault="00192A5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[root@ip- kubernetes]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 api-versions</w:t>
      </w:r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| grep -i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'rbac.authorization.k8s.io/v1'</w:t>
      </w:r>
    </w:p>
    <w:p w14:paraId="15BD03EB" w14:textId="77777777" w:rsidR="006C6A2C" w:rsidRPr="006C6A2C" w:rsidRDefault="006C6A2C" w:rsidP="006C6A2C">
      <w:pPr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 xml:space="preserve">Expected Result  </w:t>
      </w:r>
    </w:p>
    <w:p w14:paraId="6C43B85B" w14:textId="2D75A80F" w:rsidR="006C6A2C" w:rsidRPr="006C6A2C" w:rsidRDefault="006C6A2C" w:rsidP="003F4998">
      <w:pPr>
        <w:ind w:left="720"/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bac.authorization.k8s.io/v1</w:t>
      </w:r>
    </w:p>
    <w:p w14:paraId="301B2DF4" w14:textId="7D046A79" w:rsidR="006C6A2C" w:rsidRPr="006C6A2C" w:rsidRDefault="006C6A2C" w:rsidP="003F4998">
      <w:pPr>
        <w:ind w:left="720"/>
        <w:rPr>
          <w:rFonts w:ascii="Segoe UI" w:hAnsi="Segoe UI" w:cs="Segoe UI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rbac.authorization.k8s.io/v1beta1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6C2DB195" w14:textId="21D70A0D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user name Dave</w:t>
      </w:r>
    </w:p>
    <w:p w14:paraId="6E254085" w14:textId="30BC8EB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Give Dave access to a namespace called ‘devops’</w:t>
      </w:r>
    </w:p>
    <w:p w14:paraId="12E22D8D" w14:textId="0C875A4E" w:rsidR="00AD2326" w:rsidRDefault="00AD2326" w:rsidP="00AD2326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Private Key</w:t>
      </w:r>
      <w:r w:rsidR="00C4518E">
        <w:rPr>
          <w:rFonts w:ascii="Segoe UI" w:hAnsi="Segoe UI" w:cs="Segoe UI"/>
          <w:color w:val="3C76A6" w:themeColor="accent5"/>
        </w:rPr>
        <w:t xml:space="preserve"> (dave.key)</w:t>
      </w:r>
      <w:r>
        <w:rPr>
          <w:rFonts w:ascii="Segoe UI" w:hAnsi="Segoe UI" w:cs="Segoe UI"/>
          <w:color w:val="3C76A6" w:themeColor="accent5"/>
        </w:rPr>
        <w:t xml:space="preserve">, Certificate Signing Request for Dave </w:t>
      </w:r>
      <w:r w:rsidR="00C4518E">
        <w:rPr>
          <w:rFonts w:ascii="Segoe UI" w:hAnsi="Segoe UI" w:cs="Segoe UI"/>
          <w:color w:val="3C76A6" w:themeColor="accent5"/>
        </w:rPr>
        <w:t>(dave.csr)</w:t>
      </w:r>
    </w:p>
    <w:p w14:paraId="2E80D081" w14:textId="70EB7750" w:rsidR="00AD2326" w:rsidRPr="00AD2326" w:rsidRDefault="00AD2326" w:rsidP="00574D38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EDD8536" w14:textId="3FEF88D8" w:rsidR="00AD2326" w:rsidRDefault="00574D3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Requirements</w:t>
      </w:r>
    </w:p>
    <w:p w14:paraId="6361A2DA" w14:textId="30D22F5F" w:rsidR="00574D38" w:rsidRPr="00574D38" w:rsidRDefault="00574D38" w:rsidP="00574D38">
      <w:pPr>
        <w:pStyle w:val="ListParagraph"/>
        <w:numPr>
          <w:ilvl w:val="0"/>
          <w:numId w:val="1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Certificate Authority private key and certificate</w:t>
      </w:r>
      <w:r w:rsidR="00360AA4">
        <w:rPr>
          <w:rFonts w:ascii="Segoe UI" w:hAnsi="Segoe UI" w:cs="Segoe UI"/>
          <w:color w:val="3C76A6" w:themeColor="accent5"/>
        </w:rPr>
        <w:t xml:space="preserve"> in order to sign Dave’s certificate request</w:t>
      </w:r>
      <w:r w:rsidR="00C4518E">
        <w:rPr>
          <w:rFonts w:ascii="Segoe UI" w:hAnsi="Segoe UI" w:cs="Segoe UI"/>
          <w:color w:val="3C76A6" w:themeColor="accent5"/>
        </w:rPr>
        <w:t xml:space="preserve">  (/etc/Kubernetes/pki)</w:t>
      </w:r>
    </w:p>
    <w:p w14:paraId="706BE658" w14:textId="3FA01CB5" w:rsidR="00574D38" w:rsidRDefault="00574D38" w:rsidP="00AD2326">
      <w:pPr>
        <w:rPr>
          <w:rFonts w:ascii="Segoe UI" w:hAnsi="Segoe UI" w:cs="Segoe UI"/>
          <w:color w:val="3C76A6" w:themeColor="accent5"/>
        </w:rPr>
      </w:pPr>
    </w:p>
    <w:p w14:paraId="7C7A1255" w14:textId="721E4B20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F34FB65" w14:textId="31CFBD46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99CEAB1" w14:textId="415A999F" w:rsidR="00FB5215" w:rsidRDefault="00FB5215" w:rsidP="00AD2326">
      <w:pPr>
        <w:rPr>
          <w:rFonts w:ascii="Segoe UI" w:hAnsi="Segoe UI" w:cs="Segoe UI"/>
          <w:color w:val="3C76A6" w:themeColor="accent5"/>
        </w:rPr>
      </w:pPr>
    </w:p>
    <w:p w14:paraId="4BC44632" w14:textId="12089F11" w:rsidR="00AB7824" w:rsidRDefault="00AB7824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Dave would need his private key and certificate to login to the Kubernetes</w:t>
      </w:r>
    </w:p>
    <w:p w14:paraId="6E736B5E" w14:textId="77777777" w:rsidR="00B17658" w:rsidRDefault="00B17658" w:rsidP="00AD2326">
      <w:pPr>
        <w:rPr>
          <w:rFonts w:ascii="Segoe UI" w:hAnsi="Segoe UI" w:cs="Segoe UI"/>
          <w:color w:val="3C76A6" w:themeColor="accent5"/>
        </w:rPr>
      </w:pPr>
    </w:p>
    <w:p w14:paraId="6FCB0EA3" w14:textId="0A295375" w:rsidR="00AB7824" w:rsidRDefault="00B1765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Kubernetes master</w:t>
      </w:r>
    </w:p>
    <w:p w14:paraId="7349BB26" w14:textId="674E83A6" w:rsidR="006961C5" w:rsidRDefault="006961C5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private key </w:t>
      </w:r>
    </w:p>
    <w:p w14:paraId="4A1D5E68" w14:textId="58D5BCF8" w:rsidR="006961C5" w:rsidRDefault="006961C5" w:rsidP="006961C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 genrsa -out dave.key 2048</w:t>
      </w:r>
    </w:p>
    <w:p w14:paraId="6CFD9AC0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Output: - Generating RSA private key, 2048 bit long modulus</w:t>
      </w:r>
    </w:p>
    <w:p w14:paraId="5826AA64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5E6394DE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7BE3E3CD" w14:textId="2D5300FC" w:rsidR="006961C5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 is 65537 (0x10001)</w:t>
      </w:r>
    </w:p>
    <w:p w14:paraId="567E4CCE" w14:textId="77777777" w:rsidR="006961C5" w:rsidRPr="006961C5" w:rsidRDefault="006961C5" w:rsidP="006961C5">
      <w:pPr>
        <w:ind w:left="533"/>
        <w:rPr>
          <w:rFonts w:ascii="Segoe UI" w:hAnsi="Segoe UI" w:cs="Segoe UI"/>
          <w:color w:val="3C76A6" w:themeColor="accent5"/>
        </w:rPr>
      </w:pPr>
    </w:p>
    <w:p w14:paraId="5B540384" w14:textId="63A79345" w:rsidR="004E19C9" w:rsidRDefault="004E19C9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certificate signing request</w:t>
      </w:r>
    </w:p>
    <w:p w14:paraId="2EC998F5" w14:textId="51C3BFCB" w:rsidR="004E19C9" w:rsidRDefault="003C4356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openssl req -new -key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.key -out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.csr -subj "/CN=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/O=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"</w:t>
      </w:r>
    </w:p>
    <w:p w14:paraId="5DA1A30A" w14:textId="7EA068B7" w:rsidR="003C4356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ls</w:t>
      </w:r>
    </w:p>
    <w:p w14:paraId="6ADE2E89" w14:textId="12E0F843" w:rsidR="008249E2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dave.csr  dave.key</w:t>
      </w:r>
    </w:p>
    <w:p w14:paraId="1EF05C72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</w:rPr>
      </w:pPr>
    </w:p>
    <w:p w14:paraId="2FA98227" w14:textId="77777777" w:rsidR="00E71582" w:rsidRDefault="00E71582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Sign Dave’s certificate</w:t>
      </w:r>
    </w:p>
    <w:p w14:paraId="454E51C2" w14:textId="68A364A1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5F585691" w14:textId="70EB53A3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We need Certificate Authorities certificate and private key</w:t>
      </w:r>
    </w:p>
    <w:p w14:paraId="2B29EB45" w14:textId="0A1CC2E5" w:rsidR="000B032A" w:rsidRDefault="00BD4B58" w:rsidP="00E71582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cp /etc/kubernetes/pki/ca.crt /home/vagrant/rback-dave/</w:t>
      </w:r>
    </w:p>
    <w:p w14:paraId="7A29A7E7" w14:textId="7CA9E02E" w:rsidR="000B032A" w:rsidRDefault="000B032A" w:rsidP="000B032A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 cp /etc/kubernetes/pki/ca.key /home/vagrant/rback-dave/</w:t>
      </w:r>
    </w:p>
    <w:p w14:paraId="5BBE7924" w14:textId="628495C8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[root@ip- kubernetes]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F251D">
        <w:rPr>
          <w:rFonts w:ascii="Segoe UI" w:hAnsi="Segoe UI" w:cs="Segoe UI"/>
          <w:color w:val="3C76A6" w:themeColor="accent5"/>
        </w:rPr>
        <w:t>openssl x509 -req -in dave.csr -CA ca.crt -CAkey ca.key -CAcreateserial -out dave.crt  -days 365</w:t>
      </w:r>
    </w:p>
    <w:p w14:paraId="07EC53DF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Signature ok</w:t>
      </w:r>
    </w:p>
    <w:p w14:paraId="105A49E9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subject=/CN=dave/O=devops</w:t>
      </w:r>
    </w:p>
    <w:p w14:paraId="1372FD17" w14:textId="72D23673" w:rsidR="00BF251D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Getting CA Private Key</w:t>
      </w:r>
    </w:p>
    <w:p w14:paraId="373F136B" w14:textId="057FCC9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2D7BB02" w14:textId="792DF78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7D8134" w14:textId="30D2AAA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CE92E12" w14:textId="38992FDF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7CE54DA" w14:textId="719A1D0A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4058ED69" w14:textId="2A407DB4" w:rsidR="00B336E4" w:rsidRDefault="00A73627" w:rsidP="00B336E4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We need to create a kube-config file for Dave to access </w:t>
      </w:r>
      <w:r w:rsidR="00A308CB">
        <w:rPr>
          <w:rFonts w:ascii="Segoe UI" w:hAnsi="Segoe UI" w:cs="Segoe UI"/>
          <w:color w:val="3C76A6" w:themeColor="accent5"/>
        </w:rPr>
        <w:t>our Kubernetes cluster</w:t>
      </w:r>
      <w:r>
        <w:rPr>
          <w:rFonts w:ascii="Segoe UI" w:hAnsi="Segoe UI" w:cs="Segoe UI"/>
          <w:color w:val="3C76A6" w:themeColor="accent5"/>
        </w:rPr>
        <w:t>.</w:t>
      </w:r>
    </w:p>
    <w:p w14:paraId="3443F6C9" w14:textId="775177F8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BC89778" w14:textId="77777777" w:rsidR="00002350" w:rsidRDefault="00002350" w:rsidP="009043BC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Two ways we can do this.</w:t>
      </w:r>
    </w:p>
    <w:p w14:paraId="0967CEA2" w14:textId="77777777" w:rsidR="00002350" w:rsidRPr="00002350" w:rsidRDefault="00002350" w:rsidP="00002350">
      <w:pPr>
        <w:pStyle w:val="ListParagraph"/>
        <w:rPr>
          <w:rFonts w:ascii="Segoe UI" w:hAnsi="Segoe UI" w:cs="Segoe UI"/>
          <w:color w:val="3C76A6" w:themeColor="accent5"/>
        </w:rPr>
      </w:pPr>
    </w:p>
    <w:p w14:paraId="3E60457D" w14:textId="6CE06CCF" w:rsidR="009043BC" w:rsidRDefault="00002350" w:rsidP="00002350">
      <w:pPr>
        <w:pStyle w:val="ListParagraph"/>
        <w:numPr>
          <w:ilvl w:val="0"/>
          <w:numId w:val="22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Let </w:t>
      </w:r>
      <w:r w:rsidR="009043BC">
        <w:rPr>
          <w:rFonts w:ascii="Segoe UI" w:hAnsi="Segoe UI" w:cs="Segoe UI"/>
          <w:color w:val="3C76A6" w:themeColor="accent5"/>
        </w:rPr>
        <w:t>Dave can create the kube-config file</w:t>
      </w:r>
      <w:r>
        <w:rPr>
          <w:rFonts w:ascii="Segoe UI" w:hAnsi="Segoe UI" w:cs="Segoe UI"/>
          <w:color w:val="3C76A6" w:themeColor="accent5"/>
        </w:rPr>
        <w:t xml:space="preserve"> using the file we generated.</w:t>
      </w:r>
    </w:p>
    <w:p w14:paraId="78BB3D34" w14:textId="77777777" w:rsidR="00B320DF" w:rsidRDefault="00B320DF" w:rsidP="00B320DF">
      <w:pPr>
        <w:pStyle w:val="ListParagraph"/>
        <w:ind w:left="893"/>
        <w:rPr>
          <w:rFonts w:ascii="Segoe UI" w:hAnsi="Segoe UI" w:cs="Segoe UI"/>
          <w:color w:val="3C76A6" w:themeColor="accent5"/>
        </w:rPr>
      </w:pPr>
    </w:p>
    <w:p w14:paraId="7BF69372" w14:textId="027C04E5" w:rsidR="00B320DF" w:rsidRPr="00B320DF" w:rsidRDefault="00B320DF" w:rsidP="00E83457">
      <w:pPr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 </w:t>
      </w:r>
      <w:r w:rsidR="00E83457"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rback-dave]# kubectl --kubeconfig dave.kubeconfig config set-cluster kubernetes --server </w:t>
      </w:r>
      <w:r w:rsidRPr="00120772">
        <w:rPr>
          <w:rFonts w:ascii="Segoe UI" w:hAnsi="Segoe UI" w:cs="Segoe UI"/>
          <w:color w:val="C00000"/>
        </w:rPr>
        <w:t xml:space="preserve">https://172.42.42.100:6443 </w:t>
      </w:r>
      <w:r w:rsidRPr="00B320DF">
        <w:rPr>
          <w:rFonts w:ascii="Segoe UI" w:hAnsi="Segoe UI" w:cs="Segoe UI"/>
          <w:color w:val="3C76A6" w:themeColor="accent5"/>
        </w:rPr>
        <w:t>--certificate-authority=ca.crt</w:t>
      </w:r>
    </w:p>
    <w:p w14:paraId="13EDCD2A" w14:textId="3D837859" w:rsidR="00B320DF" w:rsidRDefault="00B320DF" w:rsidP="00E83457">
      <w:pPr>
        <w:ind w:firstLine="54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  <w:highlight w:val="yellow"/>
        </w:rPr>
        <w:t>Cluster "kubernetes" set.</w:t>
      </w:r>
    </w:p>
    <w:p w14:paraId="37A4EC0E" w14:textId="6F63A6EC" w:rsidR="00002350" w:rsidRDefault="00002350" w:rsidP="00002350">
      <w:pPr>
        <w:rPr>
          <w:rFonts w:ascii="Segoe UI" w:hAnsi="Segoe UI" w:cs="Segoe UI"/>
          <w:color w:val="3C76A6" w:themeColor="accent5"/>
        </w:rPr>
      </w:pPr>
    </w:p>
    <w:p w14:paraId="3E0024C9" w14:textId="77777777" w:rsidR="00173C97" w:rsidRPr="00883FC6" w:rsidRDefault="00173C97" w:rsidP="00173C97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>[root@k8masterMLB rback-dave]#</w:t>
      </w:r>
      <w:r>
        <w:rPr>
          <w:rFonts w:ascii="Segoe UI" w:hAnsi="Segoe UI" w:cs="Segoe UI"/>
          <w:color w:val="3C76A6" w:themeColor="accent5"/>
        </w:rPr>
        <w:t xml:space="preserve"> kubectl create namespace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8C0259">
        <w:rPr>
          <w:rFonts w:ascii="Segoe UI" w:hAnsi="Segoe UI" w:cs="Segoe UI"/>
          <w:color w:val="3C76A6" w:themeColor="accent5"/>
        </w:rPr>
        <w:t>devops</w:t>
      </w:r>
    </w:p>
    <w:p w14:paraId="5D07AA10" w14:textId="26901600" w:rsidR="00173C97" w:rsidRPr="00002350" w:rsidRDefault="00173C97" w:rsidP="00002350">
      <w:pPr>
        <w:rPr>
          <w:rFonts w:ascii="Segoe UI" w:hAnsi="Segoe UI" w:cs="Segoe UI"/>
          <w:color w:val="3C76A6" w:themeColor="accent5"/>
        </w:rPr>
      </w:pPr>
    </w:p>
    <w:p w14:paraId="514CDA7E" w14:textId="7A0D4E7F" w:rsidR="00B320DF" w:rsidRDefault="00B320DF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Add user to the kube-config file</w:t>
      </w:r>
    </w:p>
    <w:p w14:paraId="27666164" w14:textId="76435D01" w:rsidR="0085075E" w:rsidRPr="0085075E" w:rsidRDefault="00B320DF" w:rsidP="0085075E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 --kubeconfig dave.kubeconfig config set-credentials dave --client-certificate /home/vagrant/rback-dave/dave.crt  --client-key /home/vagrant/rback-dave/dave.key</w:t>
      </w:r>
    </w:p>
    <w:p w14:paraId="204BDD45" w14:textId="62FF10DE" w:rsidR="009043BC" w:rsidRPr="009043BC" w:rsidRDefault="0085075E" w:rsidP="00E83457">
      <w:pPr>
        <w:ind w:firstLine="547"/>
        <w:rPr>
          <w:rFonts w:ascii="Segoe UI" w:hAnsi="Segoe UI" w:cs="Segoe UI"/>
          <w:color w:val="3C76A6" w:themeColor="accent5"/>
        </w:rPr>
      </w:pPr>
      <w:r w:rsidRPr="0085075E">
        <w:rPr>
          <w:rFonts w:ascii="Segoe UI" w:hAnsi="Segoe UI" w:cs="Segoe UI"/>
          <w:color w:val="3C76A6" w:themeColor="accent5"/>
          <w:highlight w:val="yellow"/>
        </w:rPr>
        <w:t>User "dave" set.</w:t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>
        <w:rPr>
          <w:rFonts w:ascii="Segoe UI" w:hAnsi="Segoe UI" w:cs="Segoe UI"/>
          <w:color w:val="3C76A6" w:themeColor="accent5"/>
        </w:rPr>
        <w:tab/>
      </w:r>
    </w:p>
    <w:p w14:paraId="588FA892" w14:textId="16341A86" w:rsidR="00FD476E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Set the context</w:t>
      </w:r>
    </w:p>
    <w:p w14:paraId="20BABDBD" w14:textId="0AE590EC" w:rsidR="008C0259" w:rsidRDefault="00FD476E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8C0259" w:rsidRPr="00B320DF">
        <w:rPr>
          <w:rFonts w:ascii="Segoe UI" w:hAnsi="Segoe UI" w:cs="Segoe UI"/>
          <w:color w:val="3C76A6" w:themeColor="accent5"/>
        </w:rPr>
        <w:t>[root@k8masterMLB rback-dave]#</w:t>
      </w:r>
      <w:r w:rsidR="008C0259">
        <w:rPr>
          <w:rFonts w:ascii="Segoe UI" w:hAnsi="Segoe UI" w:cs="Segoe UI"/>
          <w:color w:val="3C76A6" w:themeColor="accent5"/>
        </w:rPr>
        <w:t xml:space="preserve"> 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kubectl --kubeconfig </w:t>
      </w:r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.kubeconfig config set-context </w:t>
      </w:r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-kubernetes --cluster kubernetes --namespace </w:t>
      </w:r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--user </w:t>
      </w:r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</w:p>
    <w:p w14:paraId="6E1BC7EA" w14:textId="2CEA2F92" w:rsidR="00120772" w:rsidRPr="00883FC6" w:rsidRDefault="00120772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67A5328E" w14:textId="39C16F67" w:rsidR="008C0259" w:rsidRPr="008C0259" w:rsidRDefault="008C0259" w:rsidP="008C0259">
      <w:pPr>
        <w:ind w:left="533" w:firstLine="18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[root@k8masterMLB rback-dave]#</w:t>
      </w:r>
      <w:r>
        <w:rPr>
          <w:rFonts w:ascii="Segoe UI" w:hAnsi="Segoe UI" w:cs="Segoe UI"/>
          <w:color w:val="3C76A6" w:themeColor="accent5"/>
        </w:rPr>
        <w:t xml:space="preserve"> </w:t>
      </w:r>
      <w:r w:rsidRPr="008C0259">
        <w:rPr>
          <w:rFonts w:ascii="Segoe UI" w:hAnsi="Segoe UI" w:cs="Segoe UI"/>
          <w:color w:val="3C76A6" w:themeColor="accent5"/>
        </w:rPr>
        <w:t>kubectl --kubeconfig dave.kubeconfig config set-context dave-kubernetes --cluster kubernetes --namespace devops --user dave</w:t>
      </w:r>
    </w:p>
    <w:p w14:paraId="5E1A8232" w14:textId="77777777" w:rsidR="008C0259" w:rsidRDefault="008C0259" w:rsidP="008C0259">
      <w:pPr>
        <w:ind w:left="533"/>
        <w:rPr>
          <w:rFonts w:ascii="Segoe UI" w:hAnsi="Segoe UI" w:cs="Segoe UI"/>
          <w:color w:val="3C76A6" w:themeColor="accent5"/>
          <w:highlight w:val="yellow"/>
        </w:rPr>
      </w:pPr>
    </w:p>
    <w:p w14:paraId="6BB2237C" w14:textId="307B2D2A" w:rsidR="00FD476E" w:rsidRDefault="008C0259" w:rsidP="008C0259">
      <w:pPr>
        <w:ind w:left="533"/>
        <w:rPr>
          <w:rFonts w:ascii="Segoe UI" w:hAnsi="Segoe UI" w:cs="Segoe UI"/>
          <w:color w:val="3C76A6" w:themeColor="accent5"/>
        </w:rPr>
      </w:pPr>
      <w:r w:rsidRPr="008C0259">
        <w:rPr>
          <w:rFonts w:ascii="Segoe UI" w:hAnsi="Segoe UI" w:cs="Segoe UI"/>
          <w:color w:val="3C76A6" w:themeColor="accent5"/>
          <w:highlight w:val="yellow"/>
        </w:rPr>
        <w:t>Context "dave-kubernetes" created</w:t>
      </w:r>
      <w:r w:rsidRPr="008C0259">
        <w:rPr>
          <w:rFonts w:ascii="Segoe UI" w:hAnsi="Segoe UI" w:cs="Segoe UI"/>
          <w:color w:val="3C76A6" w:themeColor="accent5"/>
        </w:rPr>
        <w:t>.</w:t>
      </w:r>
    </w:p>
    <w:p w14:paraId="0080849F" w14:textId="18E8A83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[root@k8masterMLB rback-dave]#</w:t>
      </w:r>
      <w:r>
        <w:rPr>
          <w:rFonts w:ascii="Segoe UI" w:hAnsi="Segoe UI" w:cs="Segoe UI"/>
          <w:color w:val="3C76A6" w:themeColor="accent5"/>
        </w:rPr>
        <w:t xml:space="preserve"> </w:t>
      </w:r>
      <w:r w:rsidRPr="00255193">
        <w:rPr>
          <w:rFonts w:ascii="Segoe UI" w:hAnsi="Segoe UI" w:cs="Segoe UI"/>
          <w:color w:val="3C76A6" w:themeColor="accent5"/>
        </w:rPr>
        <w:t>vi dave.kubeconfig</w:t>
      </w:r>
    </w:p>
    <w:p w14:paraId="2364FFFE" w14:textId="75847C49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Modify the current-context to dave-kubernetes</w:t>
      </w:r>
    </w:p>
    <w:p w14:paraId="76A0FC92" w14:textId="19065737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34C9B4B" w14:textId="4CEE5C9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6F621C16" w14:textId="4E66E1AB" w:rsidR="00255193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 w:rsidRPr="003D60F1">
        <w:rPr>
          <w:rFonts w:ascii="Segoe UI" w:hAnsi="Segoe UI" w:cs="Segoe UI"/>
          <w:color w:val="3C76A6" w:themeColor="accent5"/>
        </w:rPr>
        <w:t>current-context: dave-kubernetes</w:t>
      </w:r>
    </w:p>
    <w:p w14:paraId="5BEC3B88" w14:textId="0CB56D6C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Now Dave can copy the </w:t>
      </w:r>
      <w:r w:rsidRPr="00255193">
        <w:rPr>
          <w:rFonts w:ascii="Segoe UI" w:hAnsi="Segoe UI" w:cs="Segoe UI"/>
          <w:color w:val="3C76A6" w:themeColor="accent5"/>
        </w:rPr>
        <w:t>dave.kubeconfig</w:t>
      </w:r>
      <w:r>
        <w:rPr>
          <w:rFonts w:ascii="Segoe UI" w:hAnsi="Segoe UI" w:cs="Segoe UI"/>
          <w:color w:val="3C76A6" w:themeColor="accent5"/>
        </w:rPr>
        <w:t xml:space="preserve"> file to ~/.kube/config</w:t>
      </w:r>
    </w:p>
    <w:p w14:paraId="464289A3" w14:textId="27337724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5E031CA" w14:textId="0435AE6E" w:rsidR="00617765" w:rsidRPr="00617765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[root@k8masterMLB rback-dave]#</w:t>
      </w:r>
      <w:r>
        <w:rPr>
          <w:rFonts w:ascii="Segoe UI" w:hAnsi="Segoe UI" w:cs="Segoe UI"/>
          <w:color w:val="3C76A6" w:themeColor="accent5"/>
        </w:rPr>
        <w:t xml:space="preserve"> </w:t>
      </w:r>
      <w:r w:rsidRPr="00617765">
        <w:rPr>
          <w:rFonts w:ascii="Segoe UI" w:hAnsi="Segoe UI" w:cs="Segoe UI"/>
          <w:color w:val="3C76A6" w:themeColor="accent5"/>
        </w:rPr>
        <w:t>kubectl --kubeconfig dave.kubeconfig get pods</w:t>
      </w:r>
    </w:p>
    <w:p w14:paraId="7C6E6EAD" w14:textId="24E2D9A4" w:rsidR="003D60F1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617765">
        <w:rPr>
          <w:rFonts w:ascii="Segoe UI" w:hAnsi="Segoe UI" w:cs="Segoe UI"/>
          <w:color w:val="3C76A6" w:themeColor="accent5"/>
        </w:rPr>
        <w:t>Error from server (Forbidden): pods is forbidden: User "dave" cannot list resource "pods" in API group "" in the namespace "devops"</w:t>
      </w:r>
    </w:p>
    <w:p w14:paraId="7D308D59" w14:textId="0495E77E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5DE6EDF" w14:textId="5ADBAD15" w:rsidR="0025765C" w:rsidRDefault="00543162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From the Master Admin context</w:t>
      </w:r>
    </w:p>
    <w:p w14:paraId="525907AB" w14:textId="4AEDCF1F" w:rsidR="00543162" w:rsidRP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[root@k8masterMLB rback-dave]#</w:t>
      </w:r>
      <w:r w:rsidRPr="00543162">
        <w:t xml:space="preserve"> </w:t>
      </w:r>
      <w:r w:rsidRPr="00543162">
        <w:rPr>
          <w:rFonts w:ascii="Segoe UI" w:hAnsi="Segoe UI" w:cs="Segoe UI"/>
          <w:color w:val="3C76A6" w:themeColor="accent5"/>
        </w:rPr>
        <w:t>kubectl create role dave-devops --verb=get,list --resource=pods --namespace devops</w:t>
      </w:r>
    </w:p>
    <w:p w14:paraId="388BD94B" w14:textId="07F3E9FC" w:rsid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543162">
        <w:rPr>
          <w:rFonts w:ascii="Segoe UI" w:hAnsi="Segoe UI" w:cs="Segoe UI"/>
          <w:color w:val="3C76A6" w:themeColor="accent5"/>
        </w:rPr>
        <w:t>role.rbac.authorization.k8s.io/dave-devops created</w:t>
      </w:r>
    </w:p>
    <w:p w14:paraId="33642158" w14:textId="235FFAAC" w:rsidR="00C94321" w:rsidRDefault="00C94321" w:rsidP="00543162">
      <w:pPr>
        <w:ind w:left="533"/>
        <w:rPr>
          <w:rFonts w:ascii="Segoe UI" w:hAnsi="Segoe UI" w:cs="Segoe UI"/>
          <w:color w:val="3C76A6" w:themeColor="accent5"/>
        </w:rPr>
      </w:pPr>
    </w:p>
    <w:p w14:paraId="2E2E21A3" w14:textId="77777777" w:rsidR="000108F1" w:rsidRP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kubectl create rolebinding dave-devops-role-binding --role=dave-devops --user=dave --namespace devops</w:t>
      </w:r>
    </w:p>
    <w:p w14:paraId="342059D3" w14:textId="36209A3D" w:rsidR="00C9432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rolebinding.rbac.authorization.k8s.io/dave-devops-role-binding created</w:t>
      </w:r>
    </w:p>
    <w:p w14:paraId="1BC9E7C2" w14:textId="2BCCCFE6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1F2DBB0A" w14:textId="37DF2FFA" w:rsidR="00455846" w:rsidRDefault="00455846" w:rsidP="00455846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Networking</w:t>
      </w:r>
    </w:p>
    <w:p w14:paraId="4883A491" w14:textId="77777777" w:rsidR="000251FA" w:rsidRDefault="000251FA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0EE5EA59" w14:textId="7E3EC11E" w:rsidR="00455846" w:rsidRPr="00455846" w:rsidRDefault="00455846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tcpdump on kubernetes pod using Calico as cni</w:t>
      </w:r>
    </w:p>
    <w:p w14:paraId="255C133A" w14:textId="77777777" w:rsidR="00455846" w:rsidRPr="00455846" w:rsidRDefault="00455846" w:rsidP="00455846">
      <w:pPr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Posted on </w:t>
      </w:r>
      <w:hyperlink r:id="rId13" w:history="1">
        <w:r w:rsidRPr="00455846">
          <w:rPr>
            <w:rFonts w:ascii="Segoe UI" w:hAnsi="Segoe UI" w:cs="Segoe UI"/>
            <w:color w:val="3C76A6" w:themeColor="accent5"/>
          </w:rPr>
          <w:t>16 May 2018</w:t>
        </w:r>
      </w:hyperlink>
      <w:r w:rsidRPr="00455846">
        <w:rPr>
          <w:rFonts w:ascii="Segoe UI" w:hAnsi="Segoe UI" w:cs="Segoe UI"/>
          <w:color w:val="3C76A6" w:themeColor="accent5"/>
        </w:rPr>
        <w:t xml:space="preserve"> by </w:t>
      </w:r>
      <w:hyperlink r:id="rId14" w:history="1">
        <w:r w:rsidRPr="00455846">
          <w:rPr>
            <w:rFonts w:ascii="Segoe UI" w:hAnsi="Segoe UI" w:cs="Segoe UI"/>
            <w:color w:val="3C76A6" w:themeColor="accent5"/>
          </w:rPr>
          <w:t>akhileshthipparthi</w:t>
        </w:r>
      </w:hyperlink>
      <w:r w:rsidRPr="00455846">
        <w:rPr>
          <w:rFonts w:ascii="Segoe UI" w:hAnsi="Segoe UI" w:cs="Segoe UI"/>
          <w:color w:val="3C76A6" w:themeColor="accent5"/>
        </w:rPr>
        <w:t xml:space="preserve"> </w:t>
      </w:r>
    </w:p>
    <w:p w14:paraId="585A6911" w14:textId="77777777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>There might be situations during debugging where we may have to take tcpdumps on pods .Below steps help to take tcpdump on a K8s cluster with calico as cni,</w:t>
      </w:r>
    </w:p>
    <w:p w14:paraId="1F7D9894" w14:textId="77777777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Identify Worker node where pod is running and list down the the POD IP . You will be able to get those details using below commands, </w:t>
      </w:r>
    </w:p>
    <w:p w14:paraId="305332B8" w14:textId="77777777" w:rsidR="00455846" w:rsidRPr="00455846" w:rsidRDefault="00455846" w:rsidP="0045584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>kubectl describe po -n dev</w:t>
      </w:r>
    </w:p>
    <w:p w14:paraId="02CD853B" w14:textId="77777777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lastRenderedPageBreak/>
        <w:t xml:space="preserve">Login to above worker node and list the interfaces using, </w:t>
      </w:r>
      <w:r w:rsidRPr="00455846">
        <w:rPr>
          <w:rFonts w:ascii="Segoe UI" w:hAnsi="Segoe UI" w:cs="Segoe UI"/>
          <w:b/>
          <w:bCs/>
          <w:color w:val="3C76A6" w:themeColor="accent5"/>
        </w:rPr>
        <w:t>ip route</w:t>
      </w:r>
      <w:r w:rsidRPr="00455846">
        <w:rPr>
          <w:rFonts w:ascii="Segoe UI" w:hAnsi="Segoe UI" w:cs="Segoe UI"/>
          <w:color w:val="3C76A6" w:themeColor="accent5"/>
        </w:rPr>
        <w:t xml:space="preserve"> and filter interface matching the pod IP.root@k8s-node-0:~# ip route | grep 10.112.12.53</w:t>
      </w:r>
      <w:r w:rsidRPr="00455846">
        <w:rPr>
          <w:rFonts w:ascii="Segoe UI" w:hAnsi="Segoe UI" w:cs="Segoe UI"/>
          <w:color w:val="3C76A6" w:themeColor="accent5"/>
        </w:rPr>
        <w:br/>
        <w:t>10.112.12.53 dev calixxxxxxxx scope link</w:t>
      </w:r>
    </w:p>
    <w:p w14:paraId="217CC762" w14:textId="77777777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>Take tcpdump on interface cali******* which is the host side of the VETH pair connecting the container back to the root or default network namespace on the host</w:t>
      </w:r>
    </w:p>
    <w:p w14:paraId="4AF9AEC1" w14:textId="77777777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>tcpdump -i  calixxxxxxxxx  -w /opt/capture.pcap &amp;</w:t>
      </w:r>
    </w:p>
    <w:p w14:paraId="2C9AF5A5" w14:textId="77777777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68A5B114" w14:textId="77777777" w:rsidR="00670694" w:rsidRPr="00670694" w:rsidRDefault="00670694" w:rsidP="007B4883">
      <w:pPr>
        <w:spacing w:before="0" w:after="0" w:line="240" w:lineRule="auto"/>
        <w:ind w:left="0" w:firstLine="173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Purpose</w:t>
      </w:r>
    </w:p>
    <w:p w14:paraId="4964FD6B" w14:textId="77777777" w:rsidR="007B4883" w:rsidRDefault="007B4883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</w:p>
    <w:p w14:paraId="3787347E" w14:textId="14F4C2B3" w:rsidR="00670694" w:rsidRPr="00670694" w:rsidRDefault="00670694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Many pods are built on a limited OS and so are missing common utilities, so we may not be able to</w:t>
      </w:r>
      <w:r w:rsidR="00D63C8B">
        <w:rPr>
          <w:rFonts w:ascii="Segoe UI" w:hAnsi="Segoe UI" w:cs="Segoe UI"/>
          <w:color w:val="3C76A6" w:themeColor="accent5"/>
        </w:rPr>
        <w:t xml:space="preserve"> ping the</w:t>
      </w:r>
      <w:r w:rsidRPr="00670694">
        <w:rPr>
          <w:rFonts w:ascii="Segoe UI" w:hAnsi="Segoe UI" w:cs="Segoe UI"/>
          <w:color w:val="3C76A6" w:themeColor="accent5"/>
        </w:rPr>
        <w:t xml:space="preserve"> network packet capture from inside the pod. You can run it from worker node the pod is running on.</w:t>
      </w:r>
    </w:p>
    <w:p w14:paraId="1100A7E5" w14:textId="425ADF6B" w:rsidR="00543162" w:rsidRDefault="00543162" w:rsidP="00670694">
      <w:pPr>
        <w:rPr>
          <w:rFonts w:ascii="Segoe UI" w:hAnsi="Segoe UI" w:cs="Segoe UI"/>
          <w:color w:val="3C76A6" w:themeColor="accent5"/>
        </w:rPr>
      </w:pPr>
    </w:p>
    <w:p w14:paraId="1E28F9D7" w14:textId="77777777" w:rsidR="000D4880" w:rsidRPr="000D4880" w:rsidRDefault="000D4880" w:rsidP="000D4880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Procedure</w:t>
      </w:r>
    </w:p>
    <w:p w14:paraId="250569B9" w14:textId="77777777" w:rsidR="000D4880" w:rsidRPr="000D4880" w:rsidRDefault="000D4880" w:rsidP="000D4880">
      <w:p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Find the container name and node your app is running on.</w:t>
      </w:r>
    </w:p>
    <w:p w14:paraId="5BB5B606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kubectl get pod mypod -o json</w:t>
      </w:r>
    </w:p>
    <w:p w14:paraId="6514D985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6BE9BF3F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"containerID": "docker://ddaaad0f556d2b1e5d4298bcc22c1701ff15e82c7a335b340334d852abe9af2e",</w:t>
      </w:r>
    </w:p>
    <w:p w14:paraId="015ABE5D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1145AD9C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"hostIP": "10.193.90.92",</w:t>
      </w:r>
    </w:p>
    <w:p w14:paraId="3339D4C7" w14:textId="77777777" w:rsidR="007B4883" w:rsidRDefault="007B4883" w:rsidP="00670694">
      <w:pPr>
        <w:rPr>
          <w:rFonts w:ascii="Segoe UI" w:hAnsi="Segoe UI" w:cs="Segoe UI"/>
          <w:color w:val="3C76A6" w:themeColor="accent5"/>
        </w:rPr>
      </w:pPr>
    </w:p>
    <w:p w14:paraId="4A1977ED" w14:textId="77777777" w:rsidR="000D4880" w:rsidRPr="001255F3" w:rsidRDefault="000D4880" w:rsidP="000D4880">
      <w:pPr>
        <w:pStyle w:val="NormalWeb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  <w:r w:rsidRPr="001255F3">
        <w:rPr>
          <w:rFonts w:ascii="Segoe UI" w:hAnsi="Segoe UI" w:cs="Segoe UI"/>
          <w:color w:val="3C76A6" w:themeColor="accent5"/>
        </w:rPr>
        <w:t>Then from the worker with the IP "10.193.90.92", find the pods unique network interface index inside it's container.</w:t>
      </w:r>
    </w:p>
    <w:p w14:paraId="4E1A8FF2" w14:textId="3E1C0BA3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docker exec ddaaad0f556d2b1e5d4298bcc22c1701ff15e82c7a335b340334d852abe9af2e /bin/bash -c 'cat /sys/class/net/eth0/iflink'</w:t>
      </w:r>
    </w:p>
    <w:p w14:paraId="6C111060" w14:textId="77777777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13</w:t>
      </w:r>
    </w:p>
    <w:p w14:paraId="201CBD9D" w14:textId="15C2D850" w:rsidR="00670694" w:rsidRDefault="00670694" w:rsidP="00670694">
      <w:pPr>
        <w:rPr>
          <w:rFonts w:ascii="Segoe UI" w:hAnsi="Segoe UI" w:cs="Segoe UI"/>
          <w:color w:val="3C76A6" w:themeColor="accent5"/>
        </w:rPr>
      </w:pPr>
    </w:p>
    <w:p w14:paraId="40524300" w14:textId="77777777" w:rsidR="000D4880" w:rsidRPr="00D63C8B" w:rsidRDefault="000D4880" w:rsidP="00D63C8B">
      <w:pPr>
        <w:spacing w:before="100" w:beforeAutospacing="1" w:after="100" w:afterAutospacing="1" w:line="240" w:lineRule="auto"/>
        <w:ind w:left="0" w:firstLine="173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Then take the result from that and locate that interface on the worker</w:t>
      </w:r>
    </w:p>
    <w:p w14:paraId="2EE129A6" w14:textId="77777777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lastRenderedPageBreak/>
        <w:t>for i in /sys/class/net/veth*/ifindex; do grep -l 13 $i; done</w:t>
      </w:r>
    </w:p>
    <w:p w14:paraId="0F078632" w14:textId="77777777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/sys/class/net/veth235ab8ff/ifindex</w:t>
      </w:r>
    </w:p>
    <w:p w14:paraId="6EF13559" w14:textId="32E2EBCD" w:rsidR="000D4880" w:rsidRDefault="000D4880" w:rsidP="00670694">
      <w:pPr>
        <w:rPr>
          <w:rFonts w:ascii="Segoe UI" w:hAnsi="Segoe UI" w:cs="Segoe UI"/>
          <w:color w:val="3C76A6" w:themeColor="accent5"/>
        </w:rPr>
      </w:pPr>
    </w:p>
    <w:p w14:paraId="467CF907" w14:textId="436A6E6A" w:rsidR="000D4880" w:rsidRDefault="000D4880" w:rsidP="00670694">
      <w:pPr>
        <w:rPr>
          <w:rFonts w:ascii="Segoe UI" w:hAnsi="Segoe UI" w:cs="Segoe UI"/>
          <w:color w:val="3C76A6" w:themeColor="accent5"/>
        </w:rPr>
      </w:pPr>
    </w:p>
    <w:p w14:paraId="651AAF6C" w14:textId="4BC8B70C" w:rsidR="000D4880" w:rsidRDefault="000D4880" w:rsidP="00670694">
      <w:pPr>
        <w:rPr>
          <w:rFonts w:ascii="Segoe UI" w:hAnsi="Segoe UI" w:cs="Segoe UI"/>
          <w:color w:val="3C76A6" w:themeColor="accent5"/>
        </w:rPr>
      </w:pPr>
    </w:p>
    <w:p w14:paraId="6E232804" w14:textId="22BADBCD" w:rsidR="000D4880" w:rsidRDefault="000D4880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Or</w:t>
      </w:r>
    </w:p>
    <w:p w14:paraId="2EA0251B" w14:textId="7F3CCF04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ip link |grep ^13:</w:t>
      </w:r>
    </w:p>
    <w:p w14:paraId="399A8958" w14:textId="7893DA1E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</w:p>
    <w:p w14:paraId="57EF8089" w14:textId="77777777" w:rsidR="000D4880" w:rsidRPr="00D63C8B" w:rsidRDefault="000D4880" w:rsidP="000D4880">
      <w:pPr>
        <w:pStyle w:val="HTMLPreformatted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ab/>
      </w:r>
    </w:p>
    <w:p w14:paraId="1A22E056" w14:textId="77777777" w:rsidR="000D4880" w:rsidRPr="00D63C8B" w:rsidRDefault="000D4880" w:rsidP="00D63C8B">
      <w:pPr>
        <w:pStyle w:val="HTMLPreformatted"/>
        <w:ind w:left="0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13: </w:t>
      </w:r>
      <w:hyperlink r:id="rId15" w:history="1">
        <w:r w:rsidRPr="00D63C8B">
          <w:rPr>
            <w:rFonts w:ascii="Segoe UI" w:hAnsi="Segoe UI" w:cs="Segoe UI"/>
            <w:color w:val="3C76A6" w:themeColor="accent5"/>
            <w:sz w:val="24"/>
            <w:szCs w:val="24"/>
          </w:rPr>
          <w:t>veth235ab8ff@flannel.1</w:t>
        </w:r>
      </w:hyperlink>
      <w:r w:rsidRPr="00D63C8B">
        <w:rPr>
          <w:rFonts w:ascii="Segoe UI" w:hAnsi="Segoe UI" w:cs="Segoe UI"/>
          <w:color w:val="3C76A6" w:themeColor="accent5"/>
          <w:sz w:val="24"/>
          <w:szCs w:val="24"/>
        </w:rPr>
        <w:t>: &lt;BROADCAST,MULTICAST,UP,LOWER_UP&gt; mtu 1450 qdisc noqueue master cni0 state UP mode DEFAULT group defaul</w:t>
      </w:r>
    </w:p>
    <w:p w14:paraId="5B23B957" w14:textId="3065F5C9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92F104" w14:textId="6A350DDA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FCA406" w14:textId="77777777" w:rsidR="000D4880" w:rsidRPr="000D4880" w:rsidRDefault="000D4880" w:rsidP="000D4880">
      <w:pPr>
        <w:spacing w:before="100" w:beforeAutospacing="1" w:after="100" w:afterAutospacing="1" w:line="240" w:lineRule="auto"/>
        <w:ind w:left="0"/>
        <w:rPr>
          <w:rFonts w:ascii="Times New Roman" w:hAnsi="Times New Roman"/>
          <w:lang w:val="en-IN" w:eastAsia="en-IN"/>
        </w:rPr>
      </w:pPr>
      <w:r w:rsidRPr="000D4880">
        <w:rPr>
          <w:rFonts w:ascii="Times New Roman" w:hAnsi="Times New Roman"/>
          <w:lang w:val="en-IN" w:eastAsia="en-IN"/>
        </w:rPr>
        <w:t>From this we see the virtual interface of the container is 'veth235ab8ff'.  We can use that interface to perform network packet capture's on.</w:t>
      </w:r>
    </w:p>
    <w:p w14:paraId="412D4ACE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r w:rsidRPr="000D4880">
        <w:rPr>
          <w:rFonts w:ascii="Courier New" w:hAnsi="Courier New" w:cs="Courier New"/>
          <w:sz w:val="20"/>
          <w:szCs w:val="20"/>
          <w:lang w:val="en-IN" w:eastAsia="en-IN"/>
        </w:rPr>
        <w:t>tcpdump -i veth235ab8ff</w:t>
      </w:r>
    </w:p>
    <w:p w14:paraId="10615783" w14:textId="6C283EC2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EFC7ADB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EB0E6CD" w14:textId="6417254D" w:rsidR="000D4880" w:rsidRDefault="00B02F6E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Access ETCD</w:t>
      </w:r>
    </w:p>
    <w:p w14:paraId="66FEECF0" w14:textId="09072624" w:rsidR="00B02F6E" w:rsidRDefault="00B02F6E" w:rsidP="00670694">
      <w:pPr>
        <w:rPr>
          <w:rFonts w:ascii="Segoe UI" w:hAnsi="Segoe UI" w:cs="Segoe UI"/>
          <w:color w:val="3C76A6" w:themeColor="accent5"/>
        </w:rPr>
      </w:pPr>
    </w:p>
    <w:p w14:paraId="724EEF51" w14:textId="41472AEB" w:rsidR="00B02F6E" w:rsidRDefault="00B02F6E" w:rsidP="00670694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[root@k8masterMLB vagrant]# docker ps | grep etcd</w:t>
      </w:r>
    </w:p>
    <w:p w14:paraId="62463E4E" w14:textId="1C50D87D" w:rsidR="00B02F6E" w:rsidRDefault="00FE2092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Select the container id with ‘</w:t>
      </w:r>
      <w:r w:rsidRPr="00FE2092">
        <w:rPr>
          <w:rFonts w:ascii="Segoe UI" w:hAnsi="Segoe UI" w:cs="Segoe UI"/>
          <w:color w:val="3C76A6" w:themeColor="accent5"/>
        </w:rPr>
        <w:t>etcd --advertise-cl…</w:t>
      </w:r>
      <w:r>
        <w:rPr>
          <w:rFonts w:ascii="Segoe UI" w:hAnsi="Segoe UI" w:cs="Segoe UI"/>
          <w:color w:val="3C76A6" w:themeColor="accent5"/>
        </w:rPr>
        <w:t xml:space="preserve">’  </w:t>
      </w:r>
    </w:p>
    <w:p w14:paraId="5FBC087F" w14:textId="648DFEDC" w:rsidR="00FE2092" w:rsidRDefault="00FE2092" w:rsidP="00670694">
      <w:pPr>
        <w:rPr>
          <w:rFonts w:ascii="Segoe UI" w:hAnsi="Segoe UI" w:cs="Segoe UI"/>
          <w:color w:val="3C76A6" w:themeColor="accent5"/>
        </w:rPr>
      </w:pPr>
    </w:p>
    <w:p w14:paraId="36773AC1" w14:textId="0EE6064B" w:rsidR="00FE2092" w:rsidRDefault="00126BE1" w:rsidP="00670694">
      <w:pPr>
        <w:rPr>
          <w:rFonts w:ascii="Segoe UI" w:hAnsi="Segoe UI" w:cs="Segoe UI"/>
          <w:color w:val="3C76A6" w:themeColor="accent5"/>
        </w:rPr>
      </w:pPr>
      <w:r w:rsidRPr="00126BE1">
        <w:rPr>
          <w:rFonts w:ascii="Segoe UI" w:hAnsi="Segoe UI" w:cs="Segoe UI"/>
          <w:color w:val="3C76A6" w:themeColor="accent5"/>
        </w:rPr>
        <w:t>[root@k8masterMLB vagrant]# docker exec -it a08243cc05b1 /bin/sh</w:t>
      </w:r>
    </w:p>
    <w:p w14:paraId="67C8824B" w14:textId="77777777" w:rsidR="00B02F6E" w:rsidRP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ETCDCTL_API=3</w:t>
      </w:r>
    </w:p>
    <w:p w14:paraId="62C864FA" w14:textId="298C3474" w:rsid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 --endpoints 127.0.0.1:2379 --cacert /etc/kubernetes/pki/etcd/ca.crt --cert /etc/kubernetes/pki/etcd/server.crt --key /etc/kubernetes/pki/etcd/server.key get / --prefix --keys-only</w:t>
      </w:r>
    </w:p>
    <w:p w14:paraId="6E3E94A4" w14:textId="45095D6C" w:rsidR="0074166A" w:rsidRDefault="0074166A" w:rsidP="0074166A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#</w:t>
      </w:r>
      <w:r w:rsidRPr="0074166A">
        <w:rPr>
          <w:rFonts w:ascii="Segoe UI" w:hAnsi="Segoe UI" w:cs="Segoe UI"/>
          <w:color w:val="3C76A6" w:themeColor="accent5"/>
        </w:rPr>
        <w:t xml:space="preserve"> etcdctl --endpoints 127.0.0.1:2379 --cacert /etc/kubernetes/pki/etcd/ca.crt --cert /etc/kubernetes/pki/etcd/server.crt --key /etc/kubernetes/pki/etcd/server.key get / calico</w:t>
      </w:r>
    </w:p>
    <w:p w14:paraId="02C52262" w14:textId="3686F469" w:rsidR="00126BE1" w:rsidRDefault="00126BE1" w:rsidP="00B02F6E">
      <w:pPr>
        <w:rPr>
          <w:rFonts w:ascii="Segoe UI" w:hAnsi="Segoe UI" w:cs="Segoe UI"/>
          <w:color w:val="3C76A6" w:themeColor="accent5"/>
        </w:rPr>
      </w:pPr>
    </w:p>
    <w:p w14:paraId="2D2EB3DD" w14:textId="4E4CE55E" w:rsidR="00B578EC" w:rsidRDefault="00B578EC" w:rsidP="00B578EC">
      <w:pPr>
        <w:rPr>
          <w:rFonts w:ascii="Segoe UI" w:hAnsi="Segoe UI" w:cs="Segoe UI"/>
          <w:color w:val="3C76A6" w:themeColor="accent5"/>
        </w:rPr>
      </w:pPr>
      <w:r w:rsidRPr="0074166A">
        <w:rPr>
          <w:rFonts w:ascii="Segoe UI" w:hAnsi="Segoe UI" w:cs="Segoe UI"/>
          <w:color w:val="3C76A6" w:themeColor="accent5"/>
        </w:rPr>
        <w:lastRenderedPageBreak/>
        <w:t>etcdctl --endpoints 127.0.0.1:2379 --cacert /etc/kubernetes/pki/etcd/ca.crt --cert /etc/kubernetes/pki/etcd/server.crt --key /etc/kubernetes/pki/etcd/server.key get / calico</w:t>
      </w:r>
      <w:r>
        <w:rPr>
          <w:rFonts w:ascii="Segoe UI" w:hAnsi="Segoe UI" w:cs="Segoe UI"/>
          <w:color w:val="3C76A6" w:themeColor="accent5"/>
        </w:rPr>
        <w:t>/</w:t>
      </w:r>
    </w:p>
    <w:p w14:paraId="3D8C7386" w14:textId="5038BAC3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2B61B7F0" w14:textId="469D3E21" w:rsidR="00B923BA" w:rsidRDefault="00B923BA" w:rsidP="00D63C8B">
      <w:pPr>
        <w:pStyle w:val="Heading1"/>
        <w:ind w:firstLine="173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Calico</w:t>
      </w:r>
    </w:p>
    <w:p w14:paraId="2F65311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kubectl get po -o json | jq .items[].status.podIP -r</w:t>
      </w:r>
    </w:p>
    <w:p w14:paraId="7C52B035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Master   -&gt;   kubectl get pods</w:t>
      </w:r>
    </w:p>
    <w:p w14:paraId="03D83439" w14:textId="26B96FD7" w:rsid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Use one of the pod id</w:t>
      </w:r>
    </w:p>
    <w:p w14:paraId="33045044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097A475C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Go to worker node</w:t>
      </w:r>
    </w:p>
    <w:p w14:paraId="13D0E6A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[root@ip-172-31-31-122 ec2-user]# docker inspect -f '{{.State.Pid}}' 6295f124d788</w:t>
      </w:r>
    </w:p>
    <w:p w14:paraId="502D3CFB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1596</w:t>
      </w:r>
    </w:p>
    <w:p w14:paraId="1544E138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To enter the namespace </w:t>
      </w:r>
    </w:p>
    <w:p w14:paraId="00D5BDE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[root@ip-172-31-31-122 ec2-user]# nsenter -t 1596 -n ip a </w:t>
      </w:r>
    </w:p>
    <w:p w14:paraId="1F024CD9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364AE96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2E8D7F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Go to Master and check the interfaces </w:t>
      </w:r>
    </w:p>
    <w:p w14:paraId="3AF6C95D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kubectl exec -it backend-deployment-7c84dfbf47-4v7gz /bin/sh</w:t>
      </w:r>
    </w:p>
    <w:p w14:paraId="2897C42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36FFFC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# ip a</w:t>
      </w:r>
    </w:p>
    <w:p w14:paraId="3AB56857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>1: lo: &lt;LOOPBACK,UP,LOWER_UP&gt; mtu 65536 qdisc noqueue state UNKNOWN group default qlen 1000</w:t>
      </w:r>
    </w:p>
    <w:p w14:paraId="5C7097A9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link/loopback 00:00:00:00:00:00 brd 00:00:00:00:00:00</w:t>
      </w:r>
    </w:p>
    <w:p w14:paraId="6677283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inet 127.0.0.1/8 scope host lo</w:t>
      </w:r>
    </w:p>
    <w:p w14:paraId="044F204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   valid_lft forever preferred_lft forever</w:t>
      </w:r>
    </w:p>
    <w:p w14:paraId="6A94EF4B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>2: tunl0@NONE: &lt;NOARP&gt; mtu 1480 qdisc noop state DOWN group default qlen 1000</w:t>
      </w:r>
    </w:p>
    <w:p w14:paraId="6EAD0B5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link/ipip 0.0.0.0 brd 0.0.0.0</w:t>
      </w:r>
    </w:p>
    <w:p w14:paraId="7F99663D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>4: eth0@if156: &lt;BROADCAST,MULTICAST,UP,LOWER_UP&gt; mtu 1440 qdisc noqueue state UP group default</w:t>
      </w:r>
    </w:p>
    <w:p w14:paraId="3AF43DC1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link/ether f2:33:d2:87:af:fd brd ff:ff:ff:ff:ff:ff</w:t>
      </w:r>
    </w:p>
    <w:p w14:paraId="46F1D7E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inet 192.168.24.88/32 scope global eth0</w:t>
      </w:r>
    </w:p>
    <w:p w14:paraId="46F38025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lastRenderedPageBreak/>
        <w:t xml:space="preserve">       valid_lft forever preferred_lft forever</w:t>
      </w:r>
    </w:p>
    <w:p w14:paraId="0687E822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6E107EA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1F97241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5DB113A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# ip route</w:t>
      </w:r>
    </w:p>
    <w:p w14:paraId="0030B546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default via 169.254.1.1 dev eth0</w:t>
      </w:r>
    </w:p>
    <w:p w14:paraId="67A6E3E4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169.254.1.1 dev eth0  scope link</w:t>
      </w:r>
    </w:p>
    <w:p w14:paraId="79A0DDB5" w14:textId="06C274EA" w:rsidR="00B923BA" w:rsidRDefault="00B923BA" w:rsidP="00176E9B">
      <w:pPr>
        <w:rPr>
          <w:rFonts w:ascii="Segoe UI" w:hAnsi="Segoe UI" w:cs="Segoe UI"/>
          <w:color w:val="3C76A6" w:themeColor="accent5"/>
        </w:rPr>
      </w:pPr>
    </w:p>
    <w:p w14:paraId="6D0BD90C" w14:textId="38994C37" w:rsidR="005B266F" w:rsidRDefault="005B266F" w:rsidP="00176E9B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Worker 1  </w:t>
      </w:r>
    </w:p>
    <w:p w14:paraId="6C0DAFC5" w14:textId="641D17F1" w:rsidR="005B266F" w:rsidRDefault="005B266F" w:rsidP="00176E9B">
      <w:pPr>
        <w:rPr>
          <w:rFonts w:ascii="Segoe UI" w:hAnsi="Segoe UI" w:cs="Segoe UI"/>
          <w:color w:val="3C76A6" w:themeColor="accent5"/>
        </w:rPr>
      </w:pPr>
    </w:p>
    <w:p w14:paraId="4B2C70A9" w14:textId="577CED0E" w:rsidR="005B266F" w:rsidRDefault="005B266F" w:rsidP="00176E9B">
      <w:pPr>
        <w:rPr>
          <w:rFonts w:ascii="Segoe UI" w:hAnsi="Segoe UI" w:cs="Segoe UI"/>
          <w:color w:val="3C76A6" w:themeColor="accent5"/>
        </w:rPr>
      </w:pPr>
      <w:r w:rsidRPr="005B266F">
        <w:rPr>
          <w:rFonts w:ascii="Segoe UI" w:hAnsi="Segoe UI" w:cs="Segoe UI"/>
          <w:color w:val="3C76A6" w:themeColor="accent5"/>
        </w:rPr>
        <w:t>tcpdump -i cali0a24e7b863a@if4 -nn</w:t>
      </w:r>
    </w:p>
    <w:p w14:paraId="2B666E81" w14:textId="7172ADA8" w:rsidR="00B923BA" w:rsidRPr="00B923BA" w:rsidRDefault="005B266F" w:rsidP="00B923BA">
      <w:pPr>
        <w:rPr>
          <w:rFonts w:ascii="Segoe UI" w:hAnsi="Segoe UI" w:cs="Segoe UI"/>
          <w:color w:val="3C76A6" w:themeColor="accent5"/>
        </w:rPr>
      </w:pPr>
      <w:r w:rsidRPr="005B266F">
        <w:rPr>
          <w:rFonts w:ascii="Segoe UI" w:hAnsi="Segoe UI" w:cs="Segoe UI"/>
          <w:color w:val="3C76A6" w:themeColor="accent5"/>
        </w:rPr>
        <w:t>ifconfig cali0a24e7b863a@if4</w:t>
      </w:r>
    </w:p>
    <w:p w14:paraId="13AA072F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CE2520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ACB19A0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4959D63" w14:textId="2AC3E71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3885F8A9" w14:textId="06A13CE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2AACED2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sectPr w:rsidR="00B923BA" w:rsidSect="00E13B78">
      <w:headerReference w:type="default" r:id="rId16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BEB84" w14:textId="77777777" w:rsidR="00426DD7" w:rsidRDefault="00426DD7" w:rsidP="001E7D29">
      <w:pPr>
        <w:spacing w:after="0" w:line="240" w:lineRule="auto"/>
      </w:pPr>
      <w:r>
        <w:separator/>
      </w:r>
    </w:p>
  </w:endnote>
  <w:endnote w:type="continuationSeparator" w:id="0">
    <w:p w14:paraId="51799397" w14:textId="77777777" w:rsidR="00426DD7" w:rsidRDefault="00426DD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7F138" w14:textId="77777777" w:rsidR="00426DD7" w:rsidRDefault="00426DD7" w:rsidP="001E7D29">
      <w:pPr>
        <w:spacing w:after="0" w:line="240" w:lineRule="auto"/>
      </w:pPr>
      <w:r>
        <w:separator/>
      </w:r>
    </w:p>
  </w:footnote>
  <w:footnote w:type="continuationSeparator" w:id="0">
    <w:p w14:paraId="12689BC0" w14:textId="77777777" w:rsidR="00426DD7" w:rsidRDefault="00426DD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7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9"/>
  </w:num>
  <w:num w:numId="10">
    <w:abstractNumId w:val="15"/>
  </w:num>
  <w:num w:numId="11">
    <w:abstractNumId w:val="20"/>
  </w:num>
  <w:num w:numId="12">
    <w:abstractNumId w:val="21"/>
  </w:num>
  <w:num w:numId="13">
    <w:abstractNumId w:val="12"/>
  </w:num>
  <w:num w:numId="14">
    <w:abstractNumId w:val="11"/>
  </w:num>
  <w:num w:numId="15">
    <w:abstractNumId w:val="22"/>
  </w:num>
  <w:num w:numId="16">
    <w:abstractNumId w:val="14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7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4880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55F3"/>
    <w:rsid w:val="0012634B"/>
    <w:rsid w:val="001269DE"/>
    <w:rsid w:val="00126BE1"/>
    <w:rsid w:val="00127E2A"/>
    <w:rsid w:val="00130609"/>
    <w:rsid w:val="0013243A"/>
    <w:rsid w:val="00132F9C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3C97"/>
    <w:rsid w:val="001746FC"/>
    <w:rsid w:val="00174C49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7DE"/>
    <w:rsid w:val="00246C30"/>
    <w:rsid w:val="00250E1E"/>
    <w:rsid w:val="00251787"/>
    <w:rsid w:val="00255193"/>
    <w:rsid w:val="0025765C"/>
    <w:rsid w:val="0026048E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710AC"/>
    <w:rsid w:val="00374AEF"/>
    <w:rsid w:val="00375104"/>
    <w:rsid w:val="003752B9"/>
    <w:rsid w:val="00383FB1"/>
    <w:rsid w:val="00384467"/>
    <w:rsid w:val="003862A5"/>
    <w:rsid w:val="0039037B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6DD7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5846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6397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075E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111E"/>
    <w:rsid w:val="00872637"/>
    <w:rsid w:val="00872E04"/>
    <w:rsid w:val="0087548F"/>
    <w:rsid w:val="00880C14"/>
    <w:rsid w:val="00883FC6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73627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7824"/>
    <w:rsid w:val="00AC2A6D"/>
    <w:rsid w:val="00AC6C14"/>
    <w:rsid w:val="00AC7363"/>
    <w:rsid w:val="00AC740A"/>
    <w:rsid w:val="00AD2326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2F6E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3C8B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00A"/>
    <w:rsid w:val="00EE5771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7238A"/>
    <w:rsid w:val="00F74541"/>
    <w:rsid w:val="00F806ED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5215"/>
    <w:rsid w:val="00FB7C9B"/>
    <w:rsid w:val="00FC07FC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akhileshthipparthi.wordpress.com/2018/05/16/tcpdump-on-kubernetes-pod-using-calico-as-cni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mailto:veth235ab8ff@flannel.1" TargetMode="Externa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khileshthipparthi.wordpress.com/author/akhileshthipparthi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AEA10DC3-BD68-4E1E-A0D7-0222DE503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9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2020-04-14T18:37:00Z</dcterms:created>
  <dcterms:modified xsi:type="dcterms:W3CDTF">2020-04-23T08:47:00Z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