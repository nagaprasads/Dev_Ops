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5F18A2B3" w:rsidR="00275260" w:rsidRPr="00987BC4" w:rsidRDefault="00FC3978" w:rsidP="001B2A44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 xml:space="preserve">Istio </w:t>
      </w:r>
      <w:r w:rsidR="00F74541" w:rsidRPr="00987BC4">
        <w:rPr>
          <w:color w:val="3C76A6" w:themeColor="accent5"/>
          <w:sz w:val="44"/>
          <w:szCs w:val="44"/>
          <w:u w:val="single"/>
        </w:rPr>
        <w:t xml:space="preserve"> </w:t>
      </w:r>
    </w:p>
    <w:p w14:paraId="5F35E4B3" w14:textId="24DB1C08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DA69B8" w14:textId="77777777" w:rsidR="007F532E" w:rsidRDefault="007F532E" w:rsidP="00F74541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87AC5C0" w14:textId="07E432A2" w:rsidR="007F532E" w:rsidRDefault="00BB343D" w:rsidP="00F74541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P</w:t>
      </w:r>
      <w:r w:rsidRPr="00BB343D">
        <w:rPr>
          <w:rFonts w:ascii="Segoe UI" w:hAnsi="Segoe UI" w:cs="Segoe UI"/>
          <w:color w:val="3C76A6" w:themeColor="accent5"/>
        </w:rPr>
        <w:t>rerequisites</w:t>
      </w:r>
    </w:p>
    <w:p w14:paraId="1DBF846E" w14:textId="57482C0D" w:rsidR="007F532E" w:rsidRDefault="007F532E" w:rsidP="00F74541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6CEE27E" w14:textId="1368F4C3" w:rsidR="007F532E" w:rsidRPr="004D7AF9" w:rsidRDefault="004D7AF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4D7AF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These steps require you to have a cluster running a compatible version of Kubernetes</w:t>
      </w:r>
      <w:r w:rsidR="007B37A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, p</w:t>
      </w:r>
      <w:r w:rsidR="00D55DD1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referably a multi-node Kubernetes</w:t>
      </w:r>
      <w:r w:rsidR="007B37A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</w:p>
    <w:p w14:paraId="414C9904" w14:textId="279CCD7B" w:rsidR="007F532E" w:rsidRDefault="00C92CC4" w:rsidP="00C92CC4">
      <w:pPr>
        <w:pStyle w:val="Heading1"/>
        <w:tabs>
          <w:tab w:val="left" w:pos="1620"/>
        </w:tabs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</w:p>
    <w:p w14:paraId="2A7DE2FF" w14:textId="790148A3" w:rsidR="00F74541" w:rsidRDefault="000F31A7" w:rsidP="00F74541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Installation</w:t>
      </w:r>
      <w:r w:rsidR="00F74541" w:rsidRPr="009F707F">
        <w:rPr>
          <w:rFonts w:ascii="Segoe UI" w:hAnsi="Segoe UI" w:cs="Segoe UI"/>
          <w:color w:val="3C76A6" w:themeColor="accent5"/>
        </w:rPr>
        <w:t xml:space="preserve"> </w:t>
      </w:r>
    </w:p>
    <w:p w14:paraId="6913C584" w14:textId="77777777" w:rsidR="00304920" w:rsidRPr="009F707F" w:rsidRDefault="00304920" w:rsidP="00F74541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671CA18" w14:textId="11485162" w:rsidR="00304920" w:rsidRPr="00304920" w:rsidRDefault="00304920" w:rsidP="0030492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r w:rsidR="00AF5BBC" w:rsidRPr="00AF5BB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curl -L https://istio.io/downloadIstio | </w:t>
      </w:r>
      <w:proofErr w:type="spellStart"/>
      <w:r w:rsidR="00AF5BBC" w:rsidRPr="00AF5BB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  <w:r w:rsidR="00AF5BBC" w:rsidRPr="00AF5BB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</w:p>
    <w:p w14:paraId="4662C978" w14:textId="27108064" w:rsidR="00304920" w:rsidRPr="00304920" w:rsidRDefault="00304920" w:rsidP="0030492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r w:rsidR="000047A3" w:rsidRPr="000047A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cd istio-1.5.1</w:t>
      </w:r>
    </w:p>
    <w:p w14:paraId="345D6DC6" w14:textId="79F4B649" w:rsidR="00304920" w:rsidRDefault="00304920" w:rsidP="0030492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 w:rsidR="00DC649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DC6497" w:rsidRPr="00DC6497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export PATH=$PWD/bin:$PATH</w:t>
      </w:r>
    </w:p>
    <w:p w14:paraId="3C01F52C" w14:textId="64190BD9" w:rsidR="00D02945" w:rsidRDefault="00D02945" w:rsidP="0030492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2FE88250" w14:textId="15C1427C" w:rsidR="00D02945" w:rsidRDefault="00D02945" w:rsidP="0030492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Install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istio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with demo profile. This is ideal for getting started as it is configured with default settings</w:t>
      </w:r>
      <w:r w:rsidR="00E02CC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and have monitoring tools like Prometheus, Grafana, Jaeger and </w:t>
      </w:r>
      <w:proofErr w:type="spellStart"/>
      <w:r w:rsidR="00E02CC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Kiali</w:t>
      </w:r>
      <w:proofErr w:type="spellEnd"/>
      <w:r w:rsidR="00E02CC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installed by default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</w:t>
      </w:r>
      <w:r w:rsidR="00E02CC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D83840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In</w:t>
      </w:r>
      <w:r w:rsidR="00E02CC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production</w:t>
      </w:r>
      <w:r w:rsidR="00D83840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, it is not recommended and should use “default”</w:t>
      </w:r>
    </w:p>
    <w:p w14:paraId="2D926428" w14:textId="77777777" w:rsidR="00D02945" w:rsidRDefault="00D02945" w:rsidP="0030492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1D38708" w14:textId="5E1EC7B3" w:rsidR="00A9222D" w:rsidRDefault="00A9222D" w:rsidP="0030492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 w:rsidRPr="00A9222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istioctl</w:t>
      </w:r>
      <w:proofErr w:type="spellEnd"/>
      <w:r w:rsidRPr="00A9222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manifest apply --set profile=demo</w:t>
      </w:r>
    </w:p>
    <w:p w14:paraId="0A89A9D1" w14:textId="77777777" w:rsidR="00F6024E" w:rsidRPr="00F6024E" w:rsidRDefault="00F6024E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highlight w:val="yellow"/>
          <w:lang w:val="en-IN" w:eastAsia="en-IN"/>
        </w:rPr>
      </w:pPr>
      <w:r w:rsidRPr="00F6024E">
        <w:rPr>
          <w:rFonts w:ascii="Courier New" w:hAnsi="Courier New" w:cs="Courier New"/>
          <w:color w:val="122974" w:themeColor="accent3" w:themeTint="E6"/>
          <w:sz w:val="20"/>
          <w:szCs w:val="20"/>
          <w:highlight w:val="yellow"/>
          <w:lang w:val="en-IN" w:eastAsia="en-IN"/>
        </w:rPr>
        <w:t>Detected that your cluster does not support third party JWT authentication. Falling back to less secure first party JWT</w:t>
      </w:r>
    </w:p>
    <w:p w14:paraId="5E445FFC" w14:textId="77777777" w:rsidR="00F6024E" w:rsidRPr="00F6024E" w:rsidRDefault="00F6024E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highlight w:val="yellow"/>
          <w:lang w:val="en-IN" w:eastAsia="en-IN"/>
        </w:rPr>
      </w:pPr>
      <w:r w:rsidRPr="00F6024E">
        <w:rPr>
          <w:rFonts w:ascii="Courier New" w:hAnsi="Courier New" w:cs="Courier New"/>
          <w:color w:val="122974" w:themeColor="accent3" w:themeTint="E6"/>
          <w:sz w:val="20"/>
          <w:szCs w:val="20"/>
          <w:highlight w:val="yellow"/>
          <w:lang w:val="en-IN" w:eastAsia="en-IN"/>
        </w:rPr>
        <w:t>- Applying manifest for component Base...</w:t>
      </w:r>
    </w:p>
    <w:p w14:paraId="00233512" w14:textId="77777777" w:rsidR="00F6024E" w:rsidRPr="00F6024E" w:rsidRDefault="00F6024E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highlight w:val="yellow"/>
          <w:lang w:val="en-IN" w:eastAsia="en-IN"/>
        </w:rPr>
      </w:pPr>
      <w:r w:rsidRPr="00F6024E">
        <w:rPr>
          <w:rFonts w:ascii="Segoe UI Emoji" w:hAnsi="Segoe UI Emoji" w:cs="Segoe UI Emoji"/>
          <w:color w:val="122974" w:themeColor="accent3" w:themeTint="E6"/>
          <w:sz w:val="20"/>
          <w:szCs w:val="20"/>
          <w:highlight w:val="yellow"/>
          <w:lang w:val="en-IN" w:eastAsia="en-IN"/>
        </w:rPr>
        <w:t>✔</w:t>
      </w:r>
      <w:r w:rsidRPr="00F6024E">
        <w:rPr>
          <w:rFonts w:ascii="Courier New" w:hAnsi="Courier New" w:cs="Courier New"/>
          <w:color w:val="122974" w:themeColor="accent3" w:themeTint="E6"/>
          <w:sz w:val="20"/>
          <w:szCs w:val="20"/>
          <w:highlight w:val="yellow"/>
          <w:lang w:val="en-IN" w:eastAsia="en-IN"/>
        </w:rPr>
        <w:t xml:space="preserve"> Finished applying manifest for component Base.</w:t>
      </w:r>
    </w:p>
    <w:p w14:paraId="4DC171DA" w14:textId="683C7965" w:rsidR="00F6024E" w:rsidRPr="001B7A3E" w:rsidRDefault="00F6024E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 Emoji" w:hAnsi="Segoe UI Emoji" w:cs="Segoe UI Emoji"/>
          <w:color w:val="122974" w:themeColor="accent3" w:themeTint="E6"/>
          <w:sz w:val="20"/>
          <w:szCs w:val="20"/>
          <w:highlight w:val="yellow"/>
          <w:lang w:val="en-IN" w:eastAsia="en-IN"/>
        </w:rPr>
      </w:pPr>
      <w:r w:rsidRPr="001B7A3E">
        <w:rPr>
          <w:rFonts w:ascii="Segoe UI Emoji" w:hAnsi="Segoe UI Emoji" w:cs="Segoe UI Emoji"/>
          <w:color w:val="122974" w:themeColor="accent3" w:themeTint="E6"/>
          <w:sz w:val="20"/>
          <w:szCs w:val="20"/>
          <w:highlight w:val="yellow"/>
          <w:lang w:val="en-IN" w:eastAsia="en-IN"/>
        </w:rPr>
        <w:t>………</w:t>
      </w:r>
    </w:p>
    <w:p w14:paraId="730A1232" w14:textId="31C38DFC" w:rsidR="001B7A3E" w:rsidRPr="001B7A3E" w:rsidRDefault="001B7A3E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 Emoji" w:hAnsi="Segoe UI Emoji" w:cs="Segoe UI Emoji"/>
          <w:color w:val="122974" w:themeColor="accent3" w:themeTint="E6"/>
          <w:sz w:val="20"/>
          <w:szCs w:val="20"/>
          <w:highlight w:val="yellow"/>
          <w:lang w:val="en-IN" w:eastAsia="en-IN"/>
        </w:rPr>
      </w:pPr>
      <w:r w:rsidRPr="001B7A3E">
        <w:rPr>
          <w:rFonts w:ascii="Segoe UI Emoji" w:hAnsi="Segoe UI Emoji" w:cs="Segoe UI Emoji"/>
          <w:color w:val="122974" w:themeColor="accent3" w:themeTint="E6"/>
          <w:sz w:val="20"/>
          <w:szCs w:val="20"/>
          <w:highlight w:val="yellow"/>
          <w:lang w:val="en-IN" w:eastAsia="en-IN"/>
        </w:rPr>
        <w:t>………</w:t>
      </w:r>
    </w:p>
    <w:p w14:paraId="7D1E7BD5" w14:textId="2DE80C17" w:rsidR="00F6024E" w:rsidRDefault="00F6024E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  <w:r w:rsidRPr="00F6024E">
        <w:rPr>
          <w:rFonts w:ascii="Segoe UI Emoji" w:hAnsi="Segoe UI Emoji" w:cs="Segoe UI Emoji"/>
          <w:color w:val="122974" w:themeColor="accent3" w:themeTint="E6"/>
          <w:sz w:val="20"/>
          <w:szCs w:val="20"/>
          <w:highlight w:val="yellow"/>
          <w:lang w:val="en-IN" w:eastAsia="en-IN"/>
        </w:rPr>
        <w:t>✔</w:t>
      </w:r>
      <w:r w:rsidRPr="00F6024E">
        <w:rPr>
          <w:rFonts w:ascii="Courier New" w:hAnsi="Courier New" w:cs="Courier New"/>
          <w:color w:val="122974" w:themeColor="accent3" w:themeTint="E6"/>
          <w:sz w:val="20"/>
          <w:szCs w:val="20"/>
          <w:highlight w:val="yellow"/>
          <w:lang w:val="en-IN" w:eastAsia="en-IN"/>
        </w:rPr>
        <w:t xml:space="preserve"> Installation complete</w:t>
      </w:r>
    </w:p>
    <w:p w14:paraId="3A24A293" w14:textId="2A7DC189" w:rsidR="001B7A3E" w:rsidRDefault="001B7A3E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35768055" w14:textId="2C20FDAE" w:rsidR="001B7A3E" w:rsidRDefault="001B7A3E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08B0C006" w14:textId="423DD3B2" w:rsidR="005E1F44" w:rsidRPr="00EB55A9" w:rsidRDefault="005E1F44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EB55A9">
        <w:rPr>
          <w:rFonts w:ascii="Segoe UI" w:hAnsi="Segoe UI" w:cs="Segoe UI"/>
          <w:color w:val="3C76A6" w:themeColor="accent5"/>
          <w:kern w:val="32"/>
        </w:rPr>
        <w:t xml:space="preserve">Instruct Istio to automatically inject Envoy sidecar proxies on default namespace. This will ensure </w:t>
      </w:r>
      <w:proofErr w:type="spellStart"/>
      <w:r w:rsidRPr="00EB55A9">
        <w:rPr>
          <w:rFonts w:ascii="Segoe UI" w:hAnsi="Segoe UI" w:cs="Segoe UI"/>
          <w:color w:val="3C76A6" w:themeColor="accent5"/>
          <w:kern w:val="32"/>
        </w:rPr>
        <w:t>istio</w:t>
      </w:r>
      <w:proofErr w:type="spellEnd"/>
      <w:r w:rsidRPr="00EB55A9">
        <w:rPr>
          <w:rFonts w:ascii="Segoe UI" w:hAnsi="Segoe UI" w:cs="Segoe UI"/>
          <w:color w:val="3C76A6" w:themeColor="accent5"/>
          <w:kern w:val="32"/>
        </w:rPr>
        <w:t xml:space="preserve"> inject the side car proxies in all application we deploy on to default namespace</w:t>
      </w:r>
    </w:p>
    <w:p w14:paraId="58EF3E70" w14:textId="77777777" w:rsidR="005E1F44" w:rsidRDefault="005E1F44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0098ACAE" w14:textId="0D92FA45" w:rsidR="009E3B2B" w:rsidRDefault="009E3B2B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lastRenderedPageBreak/>
        <w:t xml:space="preserve">$ </w:t>
      </w:r>
      <w:proofErr w:type="spellStart"/>
      <w:r w:rsidR="000F349C" w:rsidRPr="000F349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="000F349C" w:rsidRPr="000F349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label namespace default </w:t>
      </w:r>
      <w:proofErr w:type="spellStart"/>
      <w:r w:rsidR="000F349C" w:rsidRPr="000F349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istio</w:t>
      </w:r>
      <w:proofErr w:type="spellEnd"/>
      <w:r w:rsidR="000F349C" w:rsidRPr="000F349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-injection=enabled</w:t>
      </w:r>
    </w:p>
    <w:p w14:paraId="24DCA495" w14:textId="77777777" w:rsidR="00BE03B9" w:rsidRDefault="00BE03B9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E324438" w14:textId="4D121A82" w:rsidR="00BE03B9" w:rsidRDefault="00BE03B9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67238150" w14:textId="77777777" w:rsidR="00BE03B9" w:rsidRDefault="00BE03B9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3FD21E11" w14:textId="609873F8" w:rsidR="00BE03B9" w:rsidRPr="00BE03B9" w:rsidRDefault="00BE03B9" w:rsidP="00BE03B9">
      <w:pPr>
        <w:pStyle w:val="Heading1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  <w:r w:rsidRPr="00BE03B9">
        <w:rPr>
          <w:rFonts w:ascii="Segoe UI" w:hAnsi="Segoe UI" w:cs="Segoe UI"/>
          <w:color w:val="3C76A6" w:themeColor="accent5"/>
          <w:sz w:val="28"/>
          <w:szCs w:val="28"/>
        </w:rPr>
        <w:t xml:space="preserve">Traffic Routing </w:t>
      </w:r>
    </w:p>
    <w:p w14:paraId="1C5B2DFF" w14:textId="77777777" w:rsidR="00BE03B9" w:rsidRDefault="00BE03B9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A97E156" w14:textId="53A5D7F8" w:rsidR="002B7E7E" w:rsidRDefault="000661A7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$ cd hello-world/routing</w:t>
      </w:r>
    </w:p>
    <w:p w14:paraId="201E2A1C" w14:textId="0BFFEFCC" w:rsidR="000661A7" w:rsidRDefault="000661A7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49F09E5" w14:textId="61FD5A91" w:rsidR="009458AF" w:rsidRDefault="009458AF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Deploy the hello-world versions V1 and V2</w:t>
      </w:r>
      <w:r w:rsidR="00A3355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. </w:t>
      </w:r>
      <w:r w:rsidR="0046102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 Cluster IP service shall also be created by the </w:t>
      </w:r>
      <w:proofErr w:type="spellStart"/>
      <w:r w:rsidR="0046102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yaml</w:t>
      </w:r>
      <w:proofErr w:type="spellEnd"/>
      <w:r w:rsidR="0046102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file. </w:t>
      </w:r>
    </w:p>
    <w:p w14:paraId="66CAC54C" w14:textId="77777777" w:rsidR="009458AF" w:rsidRDefault="009458AF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1B74BE5" w14:textId="13BBA7D6" w:rsidR="006114AA" w:rsidRDefault="000661A7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$</w:t>
      </w:r>
      <w:r w:rsidR="00422E17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="00422E17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="00422E17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create -f </w:t>
      </w:r>
      <w:proofErr w:type="spellStart"/>
      <w:r w:rsidR="003F45FA" w:rsidRPr="003F45F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helloworld-both.yaml</w:t>
      </w:r>
      <w:proofErr w:type="spellEnd"/>
    </w:p>
    <w:p w14:paraId="21227C22" w14:textId="2B4A01BC" w:rsidR="00A3355B" w:rsidRDefault="00A3355B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get svc </w:t>
      </w:r>
    </w:p>
    <w:p w14:paraId="3E072ECD" w14:textId="77777777" w:rsidR="00461024" w:rsidRDefault="00461024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</w:p>
    <w:p w14:paraId="7F567787" w14:textId="3003582B" w:rsidR="000B5702" w:rsidRDefault="002D4072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proofErr w:type="spellStart"/>
      <w:r w:rsidRPr="00461024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helloworld</w:t>
      </w:r>
      <w:proofErr w:type="spellEnd"/>
      <w:r w:rsidRPr="00461024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 xml:space="preserve">    </w:t>
      </w:r>
      <w:proofErr w:type="spellStart"/>
      <w:r w:rsidRPr="00461024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ClusterIP</w:t>
      </w:r>
      <w:proofErr w:type="spellEnd"/>
      <w:r w:rsidRPr="00461024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 xml:space="preserve">    10.100.102.17    &lt;none&gt;        5000/TCP   1h</w:t>
      </w:r>
    </w:p>
    <w:p w14:paraId="5F7A8E5F" w14:textId="7BB4B75D" w:rsidR="00461024" w:rsidRDefault="00461024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AB6C1F9" w14:textId="3FF826E2" w:rsidR="00461024" w:rsidRDefault="006A6C2F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r w:rsidR="00461024" w:rsidRPr="0046102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curl </w:t>
      </w:r>
      <w:hyperlink r:id="rId12" w:history="1">
        <w:r w:rsidR="00461024" w:rsidRPr="00157FE7">
          <w:rPr>
            <w:rStyle w:val="Hyperlink"/>
            <w:rFonts w:ascii="Segoe UI" w:hAnsi="Segoe UI" w:cs="Segoe UI"/>
            <w:b w:val="0"/>
            <w:bCs w:val="0"/>
            <w:sz w:val="24"/>
            <w:szCs w:val="24"/>
          </w:rPr>
          <w:t>http://10.100.102.17:5000/hello</w:t>
        </w:r>
      </w:hyperlink>
    </w:p>
    <w:p w14:paraId="5B3616D1" w14:textId="3EA6A527" w:rsidR="00461024" w:rsidRDefault="00BC6E8D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6500D2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Hello version: v1, instance: helloworld-v1-578dd69f69-qq8nb</w:t>
      </w:r>
    </w:p>
    <w:p w14:paraId="1A1AAFBF" w14:textId="6FD63151" w:rsidR="00464AB8" w:rsidRDefault="00464AB8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72EECA9" w14:textId="7CACCA48" w:rsidR="009D6A7C" w:rsidRDefault="009D6A7C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Create a Istio Gateway </w:t>
      </w:r>
      <w:r w:rsidR="008245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by applying </w:t>
      </w:r>
      <w:r w:rsidR="0094464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below </w:t>
      </w:r>
      <w:proofErr w:type="spellStart"/>
      <w:r w:rsidR="008245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yaml</w:t>
      </w:r>
      <w:proofErr w:type="spellEnd"/>
      <w:r w:rsidR="008245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file.</w:t>
      </w:r>
    </w:p>
    <w:p w14:paraId="2FD915D7" w14:textId="77777777" w:rsidR="009D6A7C" w:rsidRDefault="009D6A7C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267CEE07" w14:textId="1795B32F" w:rsidR="006A6C2F" w:rsidRDefault="00461024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 w:rsidR="00A3355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="00A3355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create -f</w:t>
      </w:r>
      <w:r w:rsidR="008245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="00053291" w:rsidRPr="00053291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helloworld-gateway.yaml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</w:p>
    <w:p w14:paraId="6932CE03" w14:textId="604331AE" w:rsidR="002B7E7E" w:rsidRDefault="002B7E7E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CD5CC56" w14:textId="60762A19" w:rsidR="004E0CA2" w:rsidRDefault="004E0CA2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Now send request to the service and see the traffic getting routed to the both V1 and V2. You can see the graph using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Kiali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dashboard.</w:t>
      </w:r>
    </w:p>
    <w:p w14:paraId="1F5E44F2" w14:textId="77777777" w:rsidR="004E0CA2" w:rsidRDefault="004E0CA2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D11DD09" w14:textId="1561DBEF" w:rsidR="00266125" w:rsidRDefault="001613E7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r w:rsidR="009B73D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watch </w:t>
      </w:r>
      <w:r w:rsidR="003D555B" w:rsidRPr="003D555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curl -s -o /dev/null </w:t>
      </w:r>
      <w:hyperlink r:id="rId13" w:history="1">
        <w:r w:rsidR="0073350B" w:rsidRPr="00157FE7">
          <w:rPr>
            <w:rStyle w:val="Hyperlink"/>
            <w:rFonts w:ascii="Segoe UI" w:hAnsi="Segoe UI" w:cs="Segoe UI"/>
            <w:b w:val="0"/>
            <w:bCs w:val="0"/>
            <w:sz w:val="24"/>
            <w:szCs w:val="24"/>
          </w:rPr>
          <w:t>http://10.100.102.17:5000/hello</w:t>
        </w:r>
      </w:hyperlink>
    </w:p>
    <w:p w14:paraId="1D193F8B" w14:textId="6F92CD46" w:rsidR="0073350B" w:rsidRDefault="0073350B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6DD9EE2A" w14:textId="5C92A549" w:rsidR="0073350B" w:rsidRDefault="0073350B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0DBCE3F" w14:textId="350F754C" w:rsidR="0073350B" w:rsidRDefault="0073350B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Connecting to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Kiali</w:t>
      </w:r>
      <w:proofErr w:type="spellEnd"/>
    </w:p>
    <w:p w14:paraId="2D13C664" w14:textId="38016D8E" w:rsidR="00923DC0" w:rsidRDefault="00923DC0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29D4A1DA" w14:textId="6FF6F75F" w:rsidR="00923DC0" w:rsidRDefault="00923DC0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get svc -n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istio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-system -o wide</w:t>
      </w:r>
    </w:p>
    <w:p w14:paraId="707CF64A" w14:textId="0545C298" w:rsidR="00923DC0" w:rsidRDefault="00923DC0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edit svc -n </w:t>
      </w:r>
      <w:proofErr w:type="spellStart"/>
      <w:r w:rsidR="00FC34C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istio</w:t>
      </w:r>
      <w:proofErr w:type="spellEnd"/>
      <w:r w:rsidR="00FC34C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-system </w:t>
      </w:r>
      <w:proofErr w:type="spellStart"/>
      <w:r w:rsidR="00FC34C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kiali</w:t>
      </w:r>
      <w:proofErr w:type="spellEnd"/>
    </w:p>
    <w:p w14:paraId="6046E1A9" w14:textId="52600271" w:rsidR="00FC34CC" w:rsidRDefault="00FC34CC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84A934D" w14:textId="026C188C" w:rsidR="00FC34CC" w:rsidRDefault="00FC34CC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Modify the service to use the type as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(search for type =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ClusterIP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and update to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)  and save it.</w:t>
      </w:r>
    </w:p>
    <w:p w14:paraId="71230667" w14:textId="67B97F92" w:rsidR="00FC34CC" w:rsidRDefault="00FC34CC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ab/>
      </w:r>
    </w:p>
    <w:p w14:paraId="1F7095AC" w14:textId="0215CB97" w:rsidR="00FC34CC" w:rsidRDefault="00FC34CC" w:rsidP="00FC34CC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get svc -n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istio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-system -o wide</w:t>
      </w:r>
    </w:p>
    <w:p w14:paraId="1930185B" w14:textId="74EE38CB" w:rsidR="00FD4E69" w:rsidRDefault="00247AB3" w:rsidP="00FC34CC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proofErr w:type="spellStart"/>
      <w:r w:rsidRP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kiali</w:t>
      </w:r>
      <w:proofErr w:type="spellEnd"/>
      <w:r w:rsidRP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                      </w:t>
      </w:r>
      <w:proofErr w:type="spellStart"/>
      <w:r w:rsidRP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NodePort</w:t>
      </w:r>
      <w:proofErr w:type="spellEnd"/>
      <w:r w:rsidRP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      10.111.82.175    &lt;none&gt;        20001:32215/TCP          </w:t>
      </w:r>
    </w:p>
    <w:p w14:paraId="4DE4D494" w14:textId="3D2AAEF7" w:rsidR="00923DC0" w:rsidRDefault="00923DC0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29871E83" w14:textId="454ED676" w:rsidR="00FC34CC" w:rsidRDefault="00357361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lastRenderedPageBreak/>
        <w:t xml:space="preserve">Use the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IP</w:t>
      </w:r>
      <w:r w:rsid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(In my cluster it is pointing to </w:t>
      </w:r>
      <w:r w:rsidR="00247AB3" w:rsidRP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32215</w:t>
      </w:r>
      <w:r w:rsid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) </w:t>
      </w:r>
      <w:r w:rsidR="00FD4E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to connect </w:t>
      </w:r>
      <w:proofErr w:type="spellStart"/>
      <w:r w:rsid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Kilai</w:t>
      </w:r>
      <w:proofErr w:type="spellEnd"/>
      <w:r w:rsidR="00247AB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from any of the Node port from the browser</w:t>
      </w:r>
    </w:p>
    <w:p w14:paraId="448CB8FB" w14:textId="65A14AC0" w:rsidR="00247AB3" w:rsidRDefault="00247AB3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7BD9238" w14:textId="69E31C0F" w:rsidR="00247AB3" w:rsidRDefault="00F6352A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hyperlink r:id="rId14" w:history="1">
        <w:r w:rsidR="00306741" w:rsidRPr="00157FE7">
          <w:rPr>
            <w:rStyle w:val="Hyperlink"/>
            <w:rFonts w:ascii="Segoe UI" w:hAnsi="Segoe UI" w:cs="Segoe UI"/>
            <w:b w:val="0"/>
            <w:bCs w:val="0"/>
            <w:sz w:val="24"/>
            <w:szCs w:val="24"/>
          </w:rPr>
          <w:t>http://172.42.42.100:32215/</w:t>
        </w:r>
      </w:hyperlink>
    </w:p>
    <w:p w14:paraId="2009E68B" w14:textId="48B86715" w:rsidR="00306741" w:rsidRDefault="00306741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65575F3A" w14:textId="63ED22AA" w:rsidR="00306741" w:rsidRDefault="00306741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F68748D" w14:textId="7320D49E" w:rsidR="00306741" w:rsidRDefault="00306741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Username/password       admin/admin</w:t>
      </w:r>
    </w:p>
    <w:p w14:paraId="4D89B6EC" w14:textId="373B4996" w:rsidR="00306741" w:rsidRDefault="00306741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761AB74" w14:textId="0E9E61AA" w:rsidR="00851CF5" w:rsidRDefault="00306741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Select the Graph Menu and Choose the namespace as default. </w:t>
      </w:r>
      <w:r w:rsidR="00851CF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The </w:t>
      </w:r>
      <w:proofErr w:type="spellStart"/>
      <w:r w:rsidR="00851CF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helloworld</w:t>
      </w:r>
      <w:proofErr w:type="spellEnd"/>
      <w:r w:rsidR="00851CF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service traffic routing can be analyzed from the</w:t>
      </w:r>
      <w:r w:rsidR="002B2FF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="002B2FF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Kiali</w:t>
      </w:r>
      <w:proofErr w:type="spellEnd"/>
      <w:r w:rsidR="00851CF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dashboard</w:t>
      </w:r>
    </w:p>
    <w:p w14:paraId="7882CEC3" w14:textId="4BB735D0" w:rsidR="00306741" w:rsidRDefault="00FF4638" w:rsidP="009E3B2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</w:p>
    <w:p w14:paraId="34E210E6" w14:textId="2FB8BAAE" w:rsidR="00306741" w:rsidRDefault="005E031D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  <w:r>
        <w:rPr>
          <w:rFonts w:ascii="Courier New" w:hAnsi="Courier New" w:cs="Courier New"/>
          <w:noProof/>
          <w:color w:val="122974" w:themeColor="accent3" w:themeTint="E6"/>
          <w:sz w:val="20"/>
          <w:szCs w:val="20"/>
          <w:lang w:val="en-IN" w:eastAsia="en-IN"/>
        </w:rPr>
        <w:drawing>
          <wp:inline distT="0" distB="0" distL="0" distR="0" wp14:anchorId="39131E07" wp14:editId="440E5091">
            <wp:extent cx="5563577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29" cy="25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7409" w14:textId="5D165A67" w:rsidR="001B4354" w:rsidRDefault="001B4354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3D971927" w14:textId="68ACD10C" w:rsidR="001B4354" w:rsidRDefault="001B4354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48DC9812" w14:textId="1D62B9AD" w:rsidR="001B4354" w:rsidRDefault="001B4354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6F79D82B" w14:textId="0E81873B" w:rsidR="004458B3" w:rsidRDefault="004458B3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5D574474" w14:textId="33C77EEC" w:rsidR="00EC110C" w:rsidRDefault="00EC110C" w:rsidP="00EC110C">
      <w:pPr>
        <w:pStyle w:val="Heading1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  <w:r>
        <w:rPr>
          <w:rFonts w:ascii="Segoe UI" w:hAnsi="Segoe UI" w:cs="Segoe UI"/>
          <w:color w:val="3C76A6" w:themeColor="accent5"/>
          <w:sz w:val="28"/>
          <w:szCs w:val="28"/>
        </w:rPr>
        <w:lastRenderedPageBreak/>
        <w:t xml:space="preserve">Security </w:t>
      </w:r>
      <w:r w:rsidRPr="00BE03B9">
        <w:rPr>
          <w:rFonts w:ascii="Segoe UI" w:hAnsi="Segoe UI" w:cs="Segoe UI"/>
          <w:color w:val="3C76A6" w:themeColor="accent5"/>
          <w:sz w:val="28"/>
          <w:szCs w:val="28"/>
        </w:rPr>
        <w:t xml:space="preserve"> </w:t>
      </w:r>
    </w:p>
    <w:p w14:paraId="075CEF6A" w14:textId="13597A85" w:rsidR="00F6347C" w:rsidRDefault="00F6347C" w:rsidP="00EC110C">
      <w:pPr>
        <w:pStyle w:val="Heading1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</w:p>
    <w:p w14:paraId="6ABDFEF4" w14:textId="32358AD3" w:rsidR="00F6347C" w:rsidRDefault="00D65874" w:rsidP="00EC110C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$ cd hello-world/auth</w:t>
      </w:r>
    </w:p>
    <w:p w14:paraId="4B1B9E16" w14:textId="76C2A2B2" w:rsidR="00D65874" w:rsidRDefault="0078669F" w:rsidP="00EC110C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$</w:t>
      </w:r>
      <w:r w:rsidR="002E5CF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="002E5CF3" w:rsidRPr="002E5CF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="002E5CF3" w:rsidRPr="002E5CF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2E5CF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create</w:t>
      </w:r>
      <w:r w:rsidR="002E5CF3" w:rsidRPr="002E5CF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-f echo-</w:t>
      </w:r>
      <w:proofErr w:type="spellStart"/>
      <w:r w:rsidR="002E5CF3" w:rsidRPr="002E5CF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server.yaml</w:t>
      </w:r>
      <w:proofErr w:type="spellEnd"/>
    </w:p>
    <w:p w14:paraId="16C5BA8F" w14:textId="651FDAB1" w:rsidR="00D65874" w:rsidRDefault="009F2508" w:rsidP="00EC110C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$</w:t>
      </w:r>
      <w:r w:rsidR="00916C5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="00916C5C" w:rsidRPr="002E5CF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="00916C5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get svc </w:t>
      </w:r>
      <w:r w:rsidR="001F677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-o wide</w:t>
      </w:r>
    </w:p>
    <w:p w14:paraId="1215A4BA" w14:textId="635D20AD" w:rsidR="001F677E" w:rsidRDefault="001F677E" w:rsidP="00EC110C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64A4ADF" w14:textId="77777777" w:rsidR="001F677E" w:rsidRPr="001F677E" w:rsidRDefault="001F677E" w:rsidP="001F677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</w:pPr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NAME          TYPE        CLUSTER-IP       EXTERNAL-IP   PORT(S)          AGE    SELECTOR</w:t>
      </w:r>
    </w:p>
    <w:p w14:paraId="06BB7407" w14:textId="295A9BBD" w:rsidR="001F677E" w:rsidRPr="001F677E" w:rsidRDefault="001F677E" w:rsidP="001F677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</w:pP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echoserver</w:t>
      </w:r>
      <w:proofErr w:type="spellEnd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 xml:space="preserve">    </w:t>
      </w: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ClusterIP</w:t>
      </w:r>
      <w:proofErr w:type="spellEnd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 xml:space="preserve">   10.100.12.225    &lt;none&gt;        8080/TCP         8m3s   app=</w:t>
      </w: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echoserver</w:t>
      </w:r>
      <w:proofErr w:type="spellEnd"/>
    </w:p>
    <w:p w14:paraId="39752EFA" w14:textId="19F594BD" w:rsidR="00C545D5" w:rsidRDefault="00C545D5" w:rsidP="00EC110C">
      <w:pPr>
        <w:pStyle w:val="Heading1"/>
        <w:jc w:val="left"/>
        <w:rPr>
          <w:rFonts w:ascii="Segoe UI" w:hAnsi="Segoe UI" w:cs="Segoe UI"/>
          <w:color w:val="3C76A6" w:themeColor="accent5"/>
          <w:sz w:val="16"/>
          <w:szCs w:val="16"/>
        </w:rPr>
      </w:pPr>
    </w:p>
    <w:p w14:paraId="7D57E914" w14:textId="30959CFA" w:rsidR="001F677E" w:rsidRDefault="001F677E" w:rsidP="00EC110C">
      <w:pPr>
        <w:pStyle w:val="Heading1"/>
        <w:jc w:val="left"/>
        <w:rPr>
          <w:rFonts w:ascii="Segoe UI" w:hAnsi="Segoe UI" w:cs="Segoe UI"/>
          <w:color w:val="3C76A6" w:themeColor="accent5"/>
          <w:sz w:val="16"/>
          <w:szCs w:val="16"/>
        </w:rPr>
      </w:pPr>
    </w:p>
    <w:p w14:paraId="1A2DABA4" w14:textId="16B262D2" w:rsidR="00BE03B9" w:rsidRDefault="00E50EFD" w:rsidP="006C2D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r w:rsidRPr="00E50EF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curl 10.100.12.225:8080</w:t>
      </w:r>
    </w:p>
    <w:p w14:paraId="5485D174" w14:textId="188BF4D5" w:rsidR="006C2D2F" w:rsidRDefault="006C2D2F" w:rsidP="006C2D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The output shall response from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EchoServer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;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ie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details about the request and headers</w:t>
      </w:r>
    </w:p>
    <w:p w14:paraId="4C3C3C30" w14:textId="3DDDC8BE" w:rsidR="006C2D2F" w:rsidRDefault="006C2D2F" w:rsidP="006C2D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22D6B85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Hostname: echoserver-v1-59b7f9c5c7-qvhwq</w:t>
      </w:r>
    </w:p>
    <w:p w14:paraId="2382897C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</w:p>
    <w:p w14:paraId="61E12E6B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Pod Information:</w:t>
      </w:r>
    </w:p>
    <w:p w14:paraId="16BE9D95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-no pod information available-</w:t>
      </w:r>
    </w:p>
    <w:p w14:paraId="29B02762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</w:p>
    <w:p w14:paraId="65E3B4AA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Server values:</w:t>
      </w:r>
    </w:p>
    <w:p w14:paraId="6B96C455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</w:t>
      </w:r>
      <w:proofErr w:type="spellStart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server_version</w:t>
      </w:r>
      <w:proofErr w:type="spellEnd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=</w:t>
      </w:r>
      <w:proofErr w:type="spellStart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nginx</w:t>
      </w:r>
      <w:proofErr w:type="spellEnd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: 1.13.3 - </w:t>
      </w:r>
      <w:proofErr w:type="spellStart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lua</w:t>
      </w:r>
      <w:proofErr w:type="spellEnd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: 10008</w:t>
      </w:r>
    </w:p>
    <w:p w14:paraId="11F6E446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</w:p>
    <w:p w14:paraId="479FFA6A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Request Information:</w:t>
      </w:r>
    </w:p>
    <w:p w14:paraId="5F569C0F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</w:t>
      </w:r>
      <w:proofErr w:type="spellStart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client_address</w:t>
      </w:r>
      <w:proofErr w:type="spellEnd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=127.0.0.1</w:t>
      </w:r>
    </w:p>
    <w:p w14:paraId="18ADC657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method=GET</w:t>
      </w:r>
    </w:p>
    <w:p w14:paraId="5D9EB7BE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real path=/</w:t>
      </w:r>
    </w:p>
    <w:p w14:paraId="2CFBE072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query=</w:t>
      </w:r>
    </w:p>
    <w:p w14:paraId="55DE48E2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</w:t>
      </w:r>
      <w:proofErr w:type="spellStart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request_version</w:t>
      </w:r>
      <w:proofErr w:type="spellEnd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=1.1</w:t>
      </w:r>
    </w:p>
    <w:p w14:paraId="4B9EED47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</w:t>
      </w:r>
      <w:proofErr w:type="spellStart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request_scheme</w:t>
      </w:r>
      <w:proofErr w:type="spellEnd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=http</w:t>
      </w:r>
    </w:p>
    <w:p w14:paraId="2B019B34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</w:t>
      </w:r>
      <w:proofErr w:type="spellStart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request_uri</w:t>
      </w:r>
      <w:proofErr w:type="spellEnd"/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=http://10.100.12.225:8080/</w:t>
      </w:r>
    </w:p>
    <w:p w14:paraId="77ABEEA2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</w:p>
    <w:p w14:paraId="19EEA767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Request Headers:</w:t>
      </w:r>
    </w:p>
    <w:p w14:paraId="7398D948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accept=*/*</w:t>
      </w:r>
    </w:p>
    <w:p w14:paraId="49D48835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content-length=0</w:t>
      </w:r>
    </w:p>
    <w:p w14:paraId="797A2634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host=10.100.12.225:8080</w:t>
      </w:r>
    </w:p>
    <w:p w14:paraId="5E1887A2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user-agent=curl/7.29.0</w:t>
      </w:r>
    </w:p>
    <w:p w14:paraId="6E183DAC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x-b3-sampled=1</w:t>
      </w:r>
    </w:p>
    <w:p w14:paraId="3302D7EF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x-b3-spanid=f137b146f69729c6</w:t>
      </w:r>
    </w:p>
    <w:p w14:paraId="0F22CDC2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x-b3-traceid=3608b8208bd22ae3f137b146f69729c6</w:t>
      </w:r>
    </w:p>
    <w:p w14:paraId="453C4E76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x-forwarded-proto=http</w:t>
      </w:r>
    </w:p>
    <w:p w14:paraId="359AED8B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x-request-id=d4c5f17a-baae-9b09-905a-048307e71051</w:t>
      </w:r>
    </w:p>
    <w:p w14:paraId="1397BDD2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</w:p>
    <w:p w14:paraId="3F59F057" w14:textId="77777777" w:rsidR="004A57D6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>Request Body:</w:t>
      </w:r>
    </w:p>
    <w:p w14:paraId="006AE98F" w14:textId="78660548" w:rsidR="006C2D2F" w:rsidRPr="004A57D6" w:rsidRDefault="004A57D6" w:rsidP="004A57D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2"/>
          <w:szCs w:val="12"/>
        </w:rPr>
      </w:pPr>
      <w:r w:rsidRPr="004A57D6">
        <w:rPr>
          <w:rFonts w:ascii="Segoe UI" w:hAnsi="Segoe UI" w:cs="Segoe UI"/>
          <w:b w:val="0"/>
          <w:bCs w:val="0"/>
          <w:color w:val="3C76A6" w:themeColor="accent5"/>
          <w:sz w:val="12"/>
          <w:szCs w:val="12"/>
          <w:highlight w:val="yellow"/>
        </w:rPr>
        <w:t xml:space="preserve">        -no body in request-</w:t>
      </w:r>
    </w:p>
    <w:p w14:paraId="6B91291D" w14:textId="544B9F3F" w:rsidR="005C237A" w:rsidRDefault="005C237A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155DE7E3" w14:textId="77777777" w:rsidR="00E6662E" w:rsidRDefault="00E6662E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DD246A2" w14:textId="77777777" w:rsidR="00E6662E" w:rsidRDefault="00E6662E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20FEF65D" w14:textId="77777777" w:rsidR="00E6662E" w:rsidRDefault="00E6662E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B4DC66A" w14:textId="66ECAEE8" w:rsidR="00676589" w:rsidRDefault="00676589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Deploy an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nginx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server and see if we can access the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EchoServer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from the Nginx pod </w:t>
      </w:r>
    </w:p>
    <w:p w14:paraId="64004A51" w14:textId="77777777" w:rsidR="00387849" w:rsidRDefault="00387849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C57F985" w14:textId="67365B14" w:rsidR="00676589" w:rsidRDefault="00676589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create -f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nginx.yaml</w:t>
      </w:r>
      <w:proofErr w:type="spellEnd"/>
    </w:p>
    <w:p w14:paraId="2B50FC90" w14:textId="5CA5784D" w:rsidR="000A0E7C" w:rsidRDefault="000A0E7C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 w:rsidRPr="000A0E7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Pr="000A0E7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get </w:t>
      </w:r>
      <w:proofErr w:type="spellStart"/>
      <w:r w:rsidRPr="000A0E7C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svc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,pod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-o wide</w:t>
      </w:r>
    </w:p>
    <w:p w14:paraId="530507E0" w14:textId="396F1750" w:rsidR="000A0E7C" w:rsidRDefault="000A0E7C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5DE1CEB" w14:textId="0849DF19" w:rsidR="000A0E7C" w:rsidRDefault="000A0E7C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EF5102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Make sure the Nginx service and POD are running. Connect to Nginx POD using exec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</w:p>
    <w:p w14:paraId="7D1F6B94" w14:textId="051422A9" w:rsidR="000A0E7C" w:rsidRDefault="000A0E7C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08252DB" w14:textId="0266DA34" w:rsidR="000A0E7C" w:rsidRDefault="000A0E7C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 w:rsidR="00323D23" w:rsidRPr="00323D2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="00323D23" w:rsidRPr="00323D2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exec -it nginx-v1-698b4f6679-p6cbx /bin/</w:t>
      </w:r>
      <w:proofErr w:type="spellStart"/>
      <w:r w:rsidR="00323D23" w:rsidRPr="00323D2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sh</w:t>
      </w:r>
      <w:proofErr w:type="spellEnd"/>
    </w:p>
    <w:p w14:paraId="3ECDA820" w14:textId="72B7A60C" w:rsidR="00C3590A" w:rsidRDefault="00C3590A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A6A03B6" w14:textId="1A331E44" w:rsidR="00C3590A" w:rsidRDefault="00C3590A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41007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 xml:space="preserve">If curl is not available, </w:t>
      </w:r>
      <w:r w:rsidR="00387849" w:rsidRPr="0041007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install</w:t>
      </w:r>
      <w:r w:rsidRPr="0041007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 xml:space="preserve"> it usi</w:t>
      </w:r>
      <w:r w:rsidR="00413136" w:rsidRPr="0041007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n</w:t>
      </w:r>
      <w:r w:rsidRPr="0041007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 xml:space="preserve">g </w:t>
      </w:r>
      <w:proofErr w:type="spellStart"/>
      <w:r w:rsidRPr="0041007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apk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</w:p>
    <w:p w14:paraId="20A01652" w14:textId="418CBA21" w:rsidR="00C3590A" w:rsidRDefault="00413136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proofErr w:type="spellStart"/>
      <w:r w:rsidRPr="0041313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apk</w:t>
      </w:r>
      <w:proofErr w:type="spellEnd"/>
      <w:r w:rsidRPr="0041313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update</w:t>
      </w:r>
    </w:p>
    <w:p w14:paraId="4ECD6A7D" w14:textId="57520B74" w:rsidR="00413136" w:rsidRDefault="00413136" w:rsidP="0067658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apk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add curl</w:t>
      </w:r>
    </w:p>
    <w:p w14:paraId="50352691" w14:textId="77777777" w:rsidR="00413136" w:rsidRDefault="00413136" w:rsidP="0041313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41313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 curl 10.100.12.225:8080</w:t>
      </w:r>
    </w:p>
    <w:p w14:paraId="4AF07650" w14:textId="3DC2D7F8" w:rsidR="00676589" w:rsidRDefault="00413136" w:rsidP="00413136">
      <w:pPr>
        <w:pStyle w:val="Heading1"/>
        <w:jc w:val="left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  <w:r w:rsidRPr="0041313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exit</w:t>
      </w:r>
    </w:p>
    <w:p w14:paraId="5F14F412" w14:textId="4E0B6359" w:rsidR="00323D23" w:rsidRPr="003E54C8" w:rsidRDefault="000114B9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3B7703">
        <w:rPr>
          <w:rFonts w:ascii="Segoe UI" w:hAnsi="Segoe UI" w:cs="Segoe UI"/>
          <w:color w:val="3C76A6" w:themeColor="accent5"/>
          <w:kern w:val="32"/>
          <w:highlight w:val="yellow"/>
        </w:rPr>
        <w:t>If curl command from Nginx POD works, that indicate the communication between the PODs are working fine.</w:t>
      </w:r>
    </w:p>
    <w:p w14:paraId="5CE73A1B" w14:textId="7CE58686" w:rsidR="00BE03B9" w:rsidRDefault="00BE03B9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0CDD472E" w14:textId="49CFBEA1" w:rsidR="00E667DA" w:rsidRDefault="00E667DA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09515057" w14:textId="77777777" w:rsidR="00114B80" w:rsidRDefault="00114B80" w:rsidP="00114B8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apk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add curl</w:t>
      </w:r>
    </w:p>
    <w:p w14:paraId="41D0FB9B" w14:textId="0A1C3AF9" w:rsidR="00114B80" w:rsidRDefault="00114B80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5820F570" w14:textId="3D3E71D2" w:rsidR="00684098" w:rsidRPr="00934D29" w:rsidRDefault="00684098" w:rsidP="00684098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934D29">
        <w:rPr>
          <w:rFonts w:ascii="Segoe UI" w:hAnsi="Segoe UI" w:cs="Segoe UI"/>
          <w:color w:val="3C76A6" w:themeColor="accent5"/>
          <w:sz w:val="24"/>
          <w:szCs w:val="24"/>
        </w:rPr>
        <w:t xml:space="preserve">MTLS Policy  </w:t>
      </w:r>
    </w:p>
    <w:p w14:paraId="462AA651" w14:textId="6D3B48CA" w:rsidR="00982B72" w:rsidRDefault="00982B72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</w:p>
    <w:p w14:paraId="166465A5" w14:textId="3768C61D" w:rsidR="00982B72" w:rsidRPr="00D75E0F" w:rsidRDefault="00982B72" w:rsidP="00982B72">
      <w:pPr>
        <w:pStyle w:val="ListParagraph"/>
        <w:numPr>
          <w:ilvl w:val="0"/>
          <w:numId w:val="4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b/>
          <w:bCs/>
          <w:color w:val="3C76A6" w:themeColor="accent5"/>
          <w:kern w:val="32"/>
          <w:sz w:val="18"/>
          <w:szCs w:val="18"/>
        </w:rPr>
      </w:pPr>
      <w:r w:rsidRPr="00D75E0F">
        <w:rPr>
          <w:rFonts w:ascii="Segoe UI" w:hAnsi="Segoe UI" w:cs="Segoe UI"/>
          <w:b/>
          <w:bCs/>
          <w:color w:val="3C76A6" w:themeColor="accent5"/>
          <w:kern w:val="32"/>
          <w:sz w:val="18"/>
          <w:szCs w:val="18"/>
        </w:rPr>
        <w:t xml:space="preserve">USE_PEER </w:t>
      </w:r>
    </w:p>
    <w:p w14:paraId="62330A0F" w14:textId="32B789B5" w:rsidR="00946D22" w:rsidRDefault="00684098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</w:pPr>
      <w:r>
        <w:rPr>
          <w:rFonts w:ascii="Courier New" w:hAnsi="Courier New" w:cs="Courier New"/>
          <w:color w:val="122974" w:themeColor="accent3" w:themeTint="E6"/>
          <w:sz w:val="20"/>
          <w:szCs w:val="20"/>
          <w:lang w:val="en-IN" w:eastAsia="en-IN"/>
        </w:rPr>
        <w:t xml:space="preserve"> </w:t>
      </w:r>
    </w:p>
    <w:p w14:paraId="2EC16174" w14:textId="722448D4" w:rsidR="00C9162A" w:rsidRDefault="00C9162A" w:rsidP="00C9162A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 w:rsidRPr="00323D2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Pr="00323D2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672351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create -f </w:t>
      </w:r>
      <w:proofErr w:type="spellStart"/>
      <w:r w:rsidR="000355D8" w:rsidRPr="000355D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mtls</w:t>
      </w:r>
      <w:proofErr w:type="spellEnd"/>
      <w:r w:rsidR="000355D8" w:rsidRPr="000355D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-peer-</w:t>
      </w:r>
      <w:proofErr w:type="spellStart"/>
      <w:r w:rsidR="000355D8" w:rsidRPr="000355D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auth.yaml</w:t>
      </w:r>
      <w:proofErr w:type="spellEnd"/>
    </w:p>
    <w:p w14:paraId="11A08459" w14:textId="3F9AAEB5" w:rsidR="00672351" w:rsidRPr="00C320B0" w:rsidRDefault="00C320B0" w:rsidP="00C320B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</w:pPr>
      <w:r w:rsidRPr="00C320B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policy.authentication.istio.io/</w:t>
      </w:r>
      <w:proofErr w:type="spellStart"/>
      <w:r w:rsidRPr="00C320B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echoserver</w:t>
      </w:r>
      <w:proofErr w:type="spellEnd"/>
      <w:r w:rsidRPr="00C320B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 xml:space="preserve"> created</w:t>
      </w:r>
    </w:p>
    <w:p w14:paraId="27A62686" w14:textId="77777777" w:rsidR="00672351" w:rsidRPr="00C320B0" w:rsidRDefault="00672351" w:rsidP="00C9162A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</w:pPr>
    </w:p>
    <w:p w14:paraId="2B49AE95" w14:textId="29E313F9" w:rsidR="00684098" w:rsidRDefault="00C320B0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C320B0">
        <w:rPr>
          <w:rFonts w:ascii="Segoe UI" w:hAnsi="Segoe UI" w:cs="Segoe UI"/>
          <w:color w:val="3C76A6" w:themeColor="accent5"/>
          <w:kern w:val="32"/>
        </w:rPr>
        <w:t xml:space="preserve">$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get svc -o wide</w:t>
      </w:r>
    </w:p>
    <w:p w14:paraId="210FC29D" w14:textId="77777777" w:rsidR="00ED5DA1" w:rsidRPr="001F677E" w:rsidRDefault="00ED5DA1" w:rsidP="00ED5DA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</w:pPr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NAME          TYPE        CLUSTER-IP       EXTERNAL-IP   PORT(S)          AGE    SELECTOR</w:t>
      </w:r>
    </w:p>
    <w:p w14:paraId="74A9D4E1" w14:textId="77777777" w:rsidR="00ED5DA1" w:rsidRPr="001F677E" w:rsidRDefault="00ED5DA1" w:rsidP="00ED5DA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</w:pP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echoserver</w:t>
      </w:r>
      <w:proofErr w:type="spellEnd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 xml:space="preserve">    </w:t>
      </w: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ClusterIP</w:t>
      </w:r>
      <w:proofErr w:type="spellEnd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 xml:space="preserve">   10.100.12.225    &lt;none&gt;        8080/TCP         8m3s   app=</w:t>
      </w: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echoserver</w:t>
      </w:r>
      <w:proofErr w:type="spellEnd"/>
    </w:p>
    <w:p w14:paraId="0CE7AFA6" w14:textId="5FB88FDD" w:rsidR="00ED5DA1" w:rsidRDefault="00ED5DA1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 xml:space="preserve">Update the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service to change to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NodePort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so that we can try to access it from outside the cluster.</w:t>
      </w:r>
    </w:p>
    <w:p w14:paraId="46740739" w14:textId="2C2E1CBD" w:rsidR="00ED5DA1" w:rsidRDefault="00ED5DA1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31217ED7" w14:textId="5541D477" w:rsidR="00276D3C" w:rsidRDefault="00276D3C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C320B0">
        <w:rPr>
          <w:rFonts w:ascii="Segoe UI" w:hAnsi="Segoe UI" w:cs="Segoe UI"/>
          <w:color w:val="3C76A6" w:themeColor="accent5"/>
          <w:kern w:val="32"/>
        </w:rPr>
        <w:t xml:space="preserve">$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edit svc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</w:p>
    <w:p w14:paraId="5980B491" w14:textId="399C08A0" w:rsidR="00276D3C" w:rsidRDefault="00276D3C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3203B5D2" w14:textId="62EBBF5A" w:rsidR="00276D3C" w:rsidRDefault="00276D3C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 xml:space="preserve">Update the type to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NodePort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and save it.</w:t>
      </w:r>
    </w:p>
    <w:p w14:paraId="0918CAB2" w14:textId="7615E869" w:rsidR="00276D3C" w:rsidRDefault="00276D3C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4181EC98" w14:textId="305E6527" w:rsidR="0021575E" w:rsidRDefault="0021575E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305B4C28" w14:textId="39855CD8" w:rsidR="0021575E" w:rsidRDefault="0021575E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4C479ACB" w14:textId="720A2CCB" w:rsidR="0021575E" w:rsidRDefault="0021575E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528ADE4E" w14:textId="77777777" w:rsidR="0021575E" w:rsidRDefault="0021575E" w:rsidP="0021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C320B0">
        <w:rPr>
          <w:rFonts w:ascii="Segoe UI" w:hAnsi="Segoe UI" w:cs="Segoe UI"/>
          <w:color w:val="3C76A6" w:themeColor="accent5"/>
          <w:kern w:val="32"/>
        </w:rPr>
        <w:t xml:space="preserve">$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get svc -o wide</w:t>
      </w:r>
    </w:p>
    <w:p w14:paraId="0B6559CA" w14:textId="4A325F8B" w:rsidR="0021575E" w:rsidRDefault="0021575E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09882414" w14:textId="567FEE64" w:rsidR="0021575E" w:rsidRDefault="0021575E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proofErr w:type="spellStart"/>
      <w:r w:rsidRPr="0021575E"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  <w:r w:rsidRPr="0021575E">
        <w:rPr>
          <w:rFonts w:ascii="Segoe UI" w:hAnsi="Segoe UI" w:cs="Segoe UI"/>
          <w:color w:val="3C76A6" w:themeColor="accent5"/>
          <w:kern w:val="32"/>
        </w:rPr>
        <w:t xml:space="preserve">    </w:t>
      </w:r>
      <w:proofErr w:type="spellStart"/>
      <w:r w:rsidRPr="0021575E">
        <w:rPr>
          <w:rFonts w:ascii="Segoe UI" w:hAnsi="Segoe UI" w:cs="Segoe UI"/>
          <w:color w:val="3C76A6" w:themeColor="accent5"/>
          <w:kern w:val="32"/>
        </w:rPr>
        <w:t>NodePort</w:t>
      </w:r>
      <w:proofErr w:type="spellEnd"/>
      <w:r w:rsidRPr="0021575E">
        <w:rPr>
          <w:rFonts w:ascii="Segoe UI" w:hAnsi="Segoe UI" w:cs="Segoe UI"/>
          <w:color w:val="3C76A6" w:themeColor="accent5"/>
          <w:kern w:val="32"/>
        </w:rPr>
        <w:t xml:space="preserve">    10.100.12.225    &lt;none&gt;        8080:31007/TCP   4h56m   app=</w:t>
      </w:r>
      <w:proofErr w:type="spellStart"/>
      <w:r w:rsidRPr="0021575E"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</w:p>
    <w:p w14:paraId="7A6C1766" w14:textId="1FCAA1B6" w:rsidR="00276D3C" w:rsidRDefault="00276D3C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3DFFC3E3" w14:textId="3F0162B7" w:rsidR="00276D3C" w:rsidRDefault="0021575E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>Now try to access the URL from outside the cluster using your browser.</w:t>
      </w:r>
      <w:r w:rsidR="00C775B9">
        <w:rPr>
          <w:rFonts w:ascii="Segoe UI" w:hAnsi="Segoe UI" w:cs="Segoe UI"/>
          <w:color w:val="3C76A6" w:themeColor="accent5"/>
          <w:kern w:val="32"/>
        </w:rPr>
        <w:t xml:space="preserve"> You will not able to access the service now. </w:t>
      </w:r>
    </w:p>
    <w:p w14:paraId="65F35F3E" w14:textId="4499B4A0" w:rsidR="0021575E" w:rsidRDefault="0021575E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57B33591" w14:textId="51B239FD" w:rsidR="0021575E" w:rsidRDefault="00F6352A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hyperlink w:history="1">
        <w:r w:rsidR="0021575E" w:rsidRPr="00157FE7">
          <w:rPr>
            <w:rStyle w:val="Hyperlink"/>
            <w:rFonts w:ascii="Segoe UI" w:hAnsi="Segoe UI" w:cs="Segoe UI"/>
            <w:kern w:val="32"/>
          </w:rPr>
          <w:t>http://&lt;NodePort</w:t>
        </w:r>
      </w:hyperlink>
      <w:r w:rsidR="0021575E">
        <w:rPr>
          <w:rFonts w:ascii="Segoe UI" w:hAnsi="Segoe UI" w:cs="Segoe UI"/>
          <w:color w:val="3C76A6" w:themeColor="accent5"/>
          <w:kern w:val="32"/>
        </w:rPr>
        <w:t xml:space="preserve"> IP&gt;:&lt;</w:t>
      </w:r>
      <w:proofErr w:type="spellStart"/>
      <w:r w:rsidR="0021575E">
        <w:rPr>
          <w:rFonts w:ascii="Segoe UI" w:hAnsi="Segoe UI" w:cs="Segoe UI"/>
          <w:color w:val="3C76A6" w:themeColor="accent5"/>
          <w:kern w:val="32"/>
        </w:rPr>
        <w:t>NodePort</w:t>
      </w:r>
      <w:proofErr w:type="spellEnd"/>
      <w:r w:rsidR="0021575E">
        <w:rPr>
          <w:rFonts w:ascii="Segoe UI" w:hAnsi="Segoe UI" w:cs="Segoe UI"/>
          <w:color w:val="3C76A6" w:themeColor="accent5"/>
          <w:kern w:val="32"/>
        </w:rPr>
        <w:t>&gt;</w:t>
      </w:r>
    </w:p>
    <w:p w14:paraId="6C7E72A7" w14:textId="78E35E38" w:rsidR="00276D3C" w:rsidRDefault="00905491" w:rsidP="00276D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 xml:space="preserve">For Exp:- </w:t>
      </w:r>
      <w:r w:rsidRPr="00905491">
        <w:rPr>
          <w:rFonts w:ascii="Segoe UI" w:hAnsi="Segoe UI" w:cs="Segoe UI"/>
          <w:color w:val="3C76A6" w:themeColor="accent5"/>
          <w:kern w:val="32"/>
        </w:rPr>
        <w:t>http://172.42.42.100:31007/</w:t>
      </w:r>
    </w:p>
    <w:p w14:paraId="0011421A" w14:textId="73F05E21" w:rsidR="00276D3C" w:rsidRDefault="00276D3C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708E2705" w14:textId="187BDA2A" w:rsidR="00DC4277" w:rsidRDefault="00DC4277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3939F687" w14:textId="1377A076" w:rsidR="00DC4277" w:rsidRPr="004A1EF2" w:rsidRDefault="00DC4277" w:rsidP="00DC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</w:rPr>
      </w:pPr>
      <w:r w:rsidRPr="004A1EF2">
        <w:rPr>
          <w:rFonts w:ascii="Segoe UI" w:hAnsi="Segoe UI" w:cs="Segoe UI"/>
          <w:color w:val="FF0000"/>
          <w:kern w:val="32"/>
        </w:rPr>
        <w:t xml:space="preserve">$ </w:t>
      </w:r>
      <w:proofErr w:type="spellStart"/>
      <w:r w:rsidRPr="004A1EF2">
        <w:rPr>
          <w:rFonts w:ascii="Segoe UI" w:hAnsi="Segoe UI" w:cs="Segoe UI"/>
          <w:color w:val="FF0000"/>
          <w:kern w:val="32"/>
        </w:rPr>
        <w:t>kubectl</w:t>
      </w:r>
      <w:proofErr w:type="spellEnd"/>
      <w:r w:rsidRPr="004A1EF2">
        <w:rPr>
          <w:rFonts w:ascii="Segoe UI" w:hAnsi="Segoe UI" w:cs="Segoe UI"/>
          <w:color w:val="FF0000"/>
          <w:kern w:val="32"/>
        </w:rPr>
        <w:t xml:space="preserve"> exec -it nginx-v1-698b4f6679-p6cbx /bin/</w:t>
      </w:r>
      <w:proofErr w:type="spellStart"/>
      <w:r w:rsidRPr="004A1EF2">
        <w:rPr>
          <w:rFonts w:ascii="Segoe UI" w:hAnsi="Segoe UI" w:cs="Segoe UI"/>
          <w:color w:val="FF0000"/>
          <w:kern w:val="32"/>
        </w:rPr>
        <w:t>sh</w:t>
      </w:r>
      <w:proofErr w:type="spellEnd"/>
    </w:p>
    <w:p w14:paraId="3FD133B4" w14:textId="218A8271" w:rsidR="00AE234B" w:rsidRPr="004A1EF2" w:rsidRDefault="00DC4277" w:rsidP="00DC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</w:rPr>
      </w:pPr>
      <w:r w:rsidRPr="004A1EF2">
        <w:rPr>
          <w:rFonts w:ascii="Segoe UI" w:hAnsi="Segoe UI" w:cs="Segoe UI"/>
          <w:color w:val="FF0000"/>
          <w:kern w:val="32"/>
        </w:rPr>
        <w:t xml:space="preserve">Defaulting container name to </w:t>
      </w:r>
      <w:proofErr w:type="spellStart"/>
      <w:r w:rsidRPr="004A1EF2">
        <w:rPr>
          <w:rFonts w:ascii="Segoe UI" w:hAnsi="Segoe UI" w:cs="Segoe UI"/>
          <w:color w:val="FF0000"/>
          <w:kern w:val="32"/>
        </w:rPr>
        <w:t>nginx</w:t>
      </w:r>
      <w:proofErr w:type="spellEnd"/>
      <w:r w:rsidRPr="004A1EF2">
        <w:rPr>
          <w:rFonts w:ascii="Segoe UI" w:hAnsi="Segoe UI" w:cs="Segoe UI"/>
          <w:color w:val="FF0000"/>
          <w:kern w:val="32"/>
        </w:rPr>
        <w:t>.</w:t>
      </w:r>
    </w:p>
    <w:p w14:paraId="59BAE3B8" w14:textId="72CDFE4E" w:rsidR="00DC4277" w:rsidRPr="004A1EF2" w:rsidRDefault="0026714A" w:rsidP="00DC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</w:rPr>
      </w:pPr>
      <w:r w:rsidRPr="004A1EF2">
        <w:rPr>
          <w:rFonts w:ascii="Segoe UI" w:hAnsi="Segoe UI" w:cs="Segoe UI"/>
          <w:color w:val="FF0000"/>
          <w:kern w:val="32"/>
        </w:rPr>
        <w:t>/ # curl 10.100.12.225:8080</w:t>
      </w:r>
      <w:r w:rsidR="00DC4277" w:rsidRPr="004A1EF2">
        <w:rPr>
          <w:rFonts w:ascii="Segoe UI" w:hAnsi="Segoe UI" w:cs="Segoe UI"/>
          <w:color w:val="FF0000"/>
          <w:kern w:val="32"/>
        </w:rPr>
        <w:t xml:space="preserve"> </w:t>
      </w:r>
    </w:p>
    <w:p w14:paraId="63A1EE25" w14:textId="77777777" w:rsidR="00E54792" w:rsidRPr="004A1EF2" w:rsidRDefault="00E54792" w:rsidP="00DC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</w:rPr>
      </w:pPr>
    </w:p>
    <w:p w14:paraId="6CE72C02" w14:textId="77777777" w:rsidR="00E54792" w:rsidRPr="004A1EF2" w:rsidRDefault="00E54792" w:rsidP="00E547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  <w:highlight w:val="yellow"/>
        </w:rPr>
      </w:pPr>
      <w:r w:rsidRPr="004A1EF2">
        <w:rPr>
          <w:rFonts w:ascii="Segoe UI" w:hAnsi="Segoe UI" w:cs="Segoe UI"/>
          <w:color w:val="FF0000"/>
          <w:kern w:val="32"/>
          <w:highlight w:val="yellow"/>
        </w:rPr>
        <w:t>Hostname: echoserver-v1-59b7f9c5c7-qvhwq</w:t>
      </w:r>
    </w:p>
    <w:p w14:paraId="7B902E7A" w14:textId="77777777" w:rsidR="00E54792" w:rsidRPr="004A1EF2" w:rsidRDefault="00E54792" w:rsidP="00E547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  <w:highlight w:val="yellow"/>
        </w:rPr>
      </w:pPr>
    </w:p>
    <w:p w14:paraId="6553F1EF" w14:textId="77777777" w:rsidR="00E54792" w:rsidRPr="004A1EF2" w:rsidRDefault="00E54792" w:rsidP="00E547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  <w:highlight w:val="yellow"/>
        </w:rPr>
      </w:pPr>
      <w:r w:rsidRPr="004A1EF2">
        <w:rPr>
          <w:rFonts w:ascii="Segoe UI" w:hAnsi="Segoe UI" w:cs="Segoe UI"/>
          <w:color w:val="FF0000"/>
          <w:kern w:val="32"/>
          <w:highlight w:val="yellow"/>
        </w:rPr>
        <w:t>Pod Information:</w:t>
      </w:r>
    </w:p>
    <w:p w14:paraId="60754227" w14:textId="77777777" w:rsidR="00E54792" w:rsidRPr="004A1EF2" w:rsidRDefault="00E54792" w:rsidP="00E547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  <w:highlight w:val="yellow"/>
        </w:rPr>
      </w:pPr>
      <w:r w:rsidRPr="004A1EF2">
        <w:rPr>
          <w:rFonts w:ascii="Segoe UI" w:hAnsi="Segoe UI" w:cs="Segoe UI"/>
          <w:color w:val="FF0000"/>
          <w:kern w:val="32"/>
          <w:highlight w:val="yellow"/>
        </w:rPr>
        <w:t xml:space="preserve">        -no pod information available-</w:t>
      </w:r>
    </w:p>
    <w:p w14:paraId="0D77B454" w14:textId="39336833" w:rsidR="00E54792" w:rsidRPr="004A1EF2" w:rsidRDefault="00E54792" w:rsidP="00E547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</w:rPr>
      </w:pPr>
      <w:r w:rsidRPr="004A1EF2">
        <w:rPr>
          <w:rFonts w:ascii="Segoe UI" w:hAnsi="Segoe UI" w:cs="Segoe UI"/>
          <w:color w:val="FF0000"/>
          <w:kern w:val="32"/>
          <w:highlight w:val="yellow"/>
        </w:rPr>
        <w:t>……</w:t>
      </w:r>
    </w:p>
    <w:p w14:paraId="04312F4B" w14:textId="6DEFFDA6" w:rsidR="00E54792" w:rsidRPr="004A1EF2" w:rsidRDefault="00E54792" w:rsidP="00E547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</w:rPr>
      </w:pPr>
    </w:p>
    <w:p w14:paraId="2AE2CC5B" w14:textId="21211AC4" w:rsidR="00E54792" w:rsidRPr="004A1EF2" w:rsidRDefault="00CD6AA2" w:rsidP="00E547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</w:rPr>
      </w:pPr>
      <w:r w:rsidRPr="004A1EF2">
        <w:rPr>
          <w:rFonts w:ascii="Segoe UI" w:hAnsi="Segoe UI" w:cs="Segoe UI"/>
          <w:color w:val="FF0000"/>
          <w:kern w:val="32"/>
        </w:rPr>
        <w:t>/ #exit</w:t>
      </w:r>
    </w:p>
    <w:p w14:paraId="0E0C8ECC" w14:textId="77777777" w:rsidR="00CD6AA2" w:rsidRDefault="00CD6AA2" w:rsidP="00E547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09A7415E" w14:textId="77777777" w:rsidR="0026714A" w:rsidRDefault="0026714A" w:rsidP="00DC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208398CB" w14:textId="72754BB7" w:rsidR="00B81FB1" w:rsidRPr="00D75E0F" w:rsidRDefault="00E54A7F" w:rsidP="00B81FB1">
      <w:pPr>
        <w:pStyle w:val="ListParagraph"/>
        <w:numPr>
          <w:ilvl w:val="0"/>
          <w:numId w:val="4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b/>
          <w:bCs/>
          <w:color w:val="3C76A6" w:themeColor="accent5"/>
          <w:kern w:val="32"/>
          <w:sz w:val="18"/>
          <w:szCs w:val="18"/>
        </w:rPr>
      </w:pPr>
      <w:r w:rsidRPr="00E54A7F">
        <w:rPr>
          <w:rFonts w:ascii="Segoe UI" w:hAnsi="Segoe UI" w:cs="Segoe UI"/>
          <w:b/>
          <w:bCs/>
          <w:color w:val="3C76A6" w:themeColor="accent5"/>
          <w:kern w:val="32"/>
          <w:sz w:val="18"/>
          <w:szCs w:val="18"/>
        </w:rPr>
        <w:t>ISTIO_MUTUAL</w:t>
      </w:r>
      <w:r w:rsidR="00B81FB1" w:rsidRPr="00D75E0F">
        <w:rPr>
          <w:rFonts w:ascii="Segoe UI" w:hAnsi="Segoe UI" w:cs="Segoe UI"/>
          <w:b/>
          <w:bCs/>
          <w:color w:val="3C76A6" w:themeColor="accent5"/>
          <w:kern w:val="32"/>
          <w:sz w:val="18"/>
          <w:szCs w:val="18"/>
        </w:rPr>
        <w:t xml:space="preserve"> </w:t>
      </w:r>
    </w:p>
    <w:p w14:paraId="7BDED7E3" w14:textId="4C539ED6" w:rsidR="003C1909" w:rsidRDefault="003C1909" w:rsidP="00F60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7C278835" w14:textId="20F61C03" w:rsidR="00715117" w:rsidRDefault="00715117" w:rsidP="0071511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$ </w:t>
      </w:r>
      <w:proofErr w:type="spellStart"/>
      <w:r w:rsidRPr="00323D2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Pr="00323D2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create -f </w:t>
      </w:r>
      <w:proofErr w:type="spellStart"/>
      <w:r w:rsidRPr="000355D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mtls</w:t>
      </w:r>
      <w:proofErr w:type="spellEnd"/>
      <w:r w:rsidRPr="000355D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-</w:t>
      </w:r>
      <w:r w:rsidR="007D05B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mutual</w:t>
      </w:r>
      <w:r w:rsidRPr="000355D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-</w:t>
      </w:r>
      <w:proofErr w:type="spellStart"/>
      <w:r w:rsidRPr="000355D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auth.yaml</w:t>
      </w:r>
      <w:proofErr w:type="spellEnd"/>
    </w:p>
    <w:p w14:paraId="5B3F5EA4" w14:textId="77777777" w:rsidR="00715117" w:rsidRDefault="00715117" w:rsidP="0071511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</w:pPr>
    </w:p>
    <w:p w14:paraId="13A143F4" w14:textId="26BDD273" w:rsidR="00715117" w:rsidRPr="00C320B0" w:rsidRDefault="00715117" w:rsidP="0071511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</w:pPr>
      <w:r w:rsidRPr="00C320B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policy.authentication.istio.io/</w:t>
      </w:r>
      <w:proofErr w:type="spellStart"/>
      <w:r w:rsidRPr="00C320B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echoserver</w:t>
      </w:r>
      <w:proofErr w:type="spellEnd"/>
      <w:r w:rsidRPr="00C320B0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 xml:space="preserve"> created</w:t>
      </w:r>
    </w:p>
    <w:p w14:paraId="44E9741E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C320B0">
        <w:rPr>
          <w:rFonts w:ascii="Segoe UI" w:hAnsi="Segoe UI" w:cs="Segoe UI"/>
          <w:color w:val="3C76A6" w:themeColor="accent5"/>
          <w:kern w:val="32"/>
        </w:rPr>
        <w:t xml:space="preserve">$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get svc -o wide</w:t>
      </w:r>
    </w:p>
    <w:p w14:paraId="4B1878B1" w14:textId="77777777" w:rsidR="00715117" w:rsidRPr="001F677E" w:rsidRDefault="00715117" w:rsidP="0071511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</w:pPr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NAME          TYPE        CLUSTER-IP       EXTERNAL-IP   PORT(S)          AGE    SELECTOR</w:t>
      </w:r>
    </w:p>
    <w:p w14:paraId="04DAF752" w14:textId="77777777" w:rsidR="00715117" w:rsidRPr="001F677E" w:rsidRDefault="00715117" w:rsidP="0071511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</w:pP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echoserver</w:t>
      </w:r>
      <w:proofErr w:type="spellEnd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 xml:space="preserve">    </w:t>
      </w: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ClusterIP</w:t>
      </w:r>
      <w:proofErr w:type="spellEnd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 xml:space="preserve">   10.100.12.225    &lt;none&gt;        8080/TCP         8m3s   app=</w:t>
      </w:r>
      <w:proofErr w:type="spellStart"/>
      <w:r w:rsidRPr="001F677E">
        <w:rPr>
          <w:rFonts w:ascii="Segoe UI" w:hAnsi="Segoe UI" w:cs="Segoe UI"/>
          <w:b w:val="0"/>
          <w:bCs w:val="0"/>
          <w:color w:val="3C76A6" w:themeColor="accent5"/>
          <w:sz w:val="16"/>
          <w:szCs w:val="16"/>
        </w:rPr>
        <w:t>echoserver</w:t>
      </w:r>
      <w:proofErr w:type="spellEnd"/>
    </w:p>
    <w:p w14:paraId="5F4EB02C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 xml:space="preserve">Update the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service to change to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NodePort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so that we can try to access it from outside the cluster.</w:t>
      </w:r>
    </w:p>
    <w:p w14:paraId="68C96857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11B4C213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C320B0">
        <w:rPr>
          <w:rFonts w:ascii="Segoe UI" w:hAnsi="Segoe UI" w:cs="Segoe UI"/>
          <w:color w:val="3C76A6" w:themeColor="accent5"/>
          <w:kern w:val="32"/>
        </w:rPr>
        <w:lastRenderedPageBreak/>
        <w:t xml:space="preserve">$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edit svc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</w:p>
    <w:p w14:paraId="5E861F07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5A613E5C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 xml:space="preserve">Update the type to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NodePort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and save it.</w:t>
      </w:r>
    </w:p>
    <w:p w14:paraId="4E791506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16286A8A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C320B0">
        <w:rPr>
          <w:rFonts w:ascii="Segoe UI" w:hAnsi="Segoe UI" w:cs="Segoe UI"/>
          <w:color w:val="3C76A6" w:themeColor="accent5"/>
          <w:kern w:val="32"/>
        </w:rPr>
        <w:t xml:space="preserve">$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get svc -o wide</w:t>
      </w:r>
    </w:p>
    <w:p w14:paraId="278BDE11" w14:textId="77777777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3BD2F2EA" w14:textId="09A0D6DA" w:rsidR="00715117" w:rsidRDefault="00715117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proofErr w:type="spellStart"/>
      <w:r w:rsidRPr="0021575E"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  <w:r w:rsidRPr="0021575E">
        <w:rPr>
          <w:rFonts w:ascii="Segoe UI" w:hAnsi="Segoe UI" w:cs="Segoe UI"/>
          <w:color w:val="3C76A6" w:themeColor="accent5"/>
          <w:kern w:val="32"/>
        </w:rPr>
        <w:t xml:space="preserve">    </w:t>
      </w:r>
      <w:proofErr w:type="spellStart"/>
      <w:r w:rsidRPr="0021575E">
        <w:rPr>
          <w:rFonts w:ascii="Segoe UI" w:hAnsi="Segoe UI" w:cs="Segoe UI"/>
          <w:color w:val="3C76A6" w:themeColor="accent5"/>
          <w:kern w:val="32"/>
        </w:rPr>
        <w:t>NodePort</w:t>
      </w:r>
      <w:proofErr w:type="spellEnd"/>
      <w:r w:rsidRPr="0021575E">
        <w:rPr>
          <w:rFonts w:ascii="Segoe UI" w:hAnsi="Segoe UI" w:cs="Segoe UI"/>
          <w:color w:val="3C76A6" w:themeColor="accent5"/>
          <w:kern w:val="32"/>
        </w:rPr>
        <w:t xml:space="preserve">    10.100.12.225    &lt;none&gt;        8080:31007/TCP   4h56m   app=</w:t>
      </w:r>
      <w:proofErr w:type="spellStart"/>
      <w:r w:rsidRPr="0021575E"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</w:p>
    <w:p w14:paraId="7A5F2A4E" w14:textId="2FE6EC9F" w:rsidR="00294261" w:rsidRDefault="00294261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12742FDE" w14:textId="0DA9F43E" w:rsidR="00294261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 xml:space="preserve">Now try to access the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echoserver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URL from the Nginx pod. </w:t>
      </w:r>
    </w:p>
    <w:p w14:paraId="0E5D0848" w14:textId="77777777" w:rsidR="00294261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2E817860" w14:textId="77777777" w:rsidR="00294261" w:rsidRPr="00DC4277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 xml:space="preserve">$ </w:t>
      </w:r>
      <w:proofErr w:type="spellStart"/>
      <w:r w:rsidRPr="00DC4277">
        <w:rPr>
          <w:rFonts w:ascii="Segoe UI" w:hAnsi="Segoe UI" w:cs="Segoe UI"/>
          <w:color w:val="3C76A6" w:themeColor="accent5"/>
          <w:kern w:val="32"/>
        </w:rPr>
        <w:t>kubectl</w:t>
      </w:r>
      <w:proofErr w:type="spellEnd"/>
      <w:r w:rsidRPr="00DC4277">
        <w:rPr>
          <w:rFonts w:ascii="Segoe UI" w:hAnsi="Segoe UI" w:cs="Segoe UI"/>
          <w:color w:val="3C76A6" w:themeColor="accent5"/>
          <w:kern w:val="32"/>
        </w:rPr>
        <w:t xml:space="preserve"> exec -it nginx-v1-698b4f6679-p6cbx /bin/</w:t>
      </w:r>
      <w:proofErr w:type="spellStart"/>
      <w:r w:rsidRPr="00DC4277">
        <w:rPr>
          <w:rFonts w:ascii="Segoe UI" w:hAnsi="Segoe UI" w:cs="Segoe UI"/>
          <w:color w:val="3C76A6" w:themeColor="accent5"/>
          <w:kern w:val="32"/>
        </w:rPr>
        <w:t>sh</w:t>
      </w:r>
      <w:proofErr w:type="spellEnd"/>
    </w:p>
    <w:p w14:paraId="37F3B5D8" w14:textId="77777777" w:rsidR="00294261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DC4277">
        <w:rPr>
          <w:rFonts w:ascii="Segoe UI" w:hAnsi="Segoe UI" w:cs="Segoe UI"/>
          <w:color w:val="3C76A6" w:themeColor="accent5"/>
          <w:kern w:val="32"/>
        </w:rPr>
        <w:t xml:space="preserve">Defaulting container name to </w:t>
      </w:r>
      <w:proofErr w:type="spellStart"/>
      <w:r w:rsidRPr="00DC4277">
        <w:rPr>
          <w:rFonts w:ascii="Segoe UI" w:hAnsi="Segoe UI" w:cs="Segoe UI"/>
          <w:color w:val="3C76A6" w:themeColor="accent5"/>
          <w:kern w:val="32"/>
        </w:rPr>
        <w:t>nginx</w:t>
      </w:r>
      <w:proofErr w:type="spellEnd"/>
      <w:r w:rsidRPr="00DC4277">
        <w:rPr>
          <w:rFonts w:ascii="Segoe UI" w:hAnsi="Segoe UI" w:cs="Segoe UI"/>
          <w:color w:val="3C76A6" w:themeColor="accent5"/>
          <w:kern w:val="32"/>
        </w:rPr>
        <w:t>.</w:t>
      </w:r>
    </w:p>
    <w:p w14:paraId="1B93F770" w14:textId="77777777" w:rsidR="00294261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26714A">
        <w:rPr>
          <w:rFonts w:ascii="Segoe UI" w:hAnsi="Segoe UI" w:cs="Segoe UI"/>
          <w:color w:val="3C76A6" w:themeColor="accent5"/>
          <w:kern w:val="32"/>
        </w:rPr>
        <w:t>/ # curl 10.100.12.225:8080</w:t>
      </w:r>
      <w:r>
        <w:rPr>
          <w:rFonts w:ascii="Segoe UI" w:hAnsi="Segoe UI" w:cs="Segoe UI"/>
          <w:color w:val="3C76A6" w:themeColor="accent5"/>
          <w:kern w:val="32"/>
        </w:rPr>
        <w:t xml:space="preserve"> </w:t>
      </w:r>
    </w:p>
    <w:p w14:paraId="1688409B" w14:textId="77777777" w:rsidR="00294261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042347A3" w14:textId="77777777" w:rsidR="00294261" w:rsidRPr="00CD6AA2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highlight w:val="yellow"/>
        </w:rPr>
      </w:pPr>
      <w:r w:rsidRPr="00CD6AA2">
        <w:rPr>
          <w:rFonts w:ascii="Segoe UI" w:hAnsi="Segoe UI" w:cs="Segoe UI"/>
          <w:color w:val="3C76A6" w:themeColor="accent5"/>
          <w:kern w:val="32"/>
          <w:highlight w:val="yellow"/>
        </w:rPr>
        <w:t>Hostname: echoserver-v1-59b7f9c5c7-qvhwq</w:t>
      </w:r>
    </w:p>
    <w:p w14:paraId="587FFD13" w14:textId="77777777" w:rsidR="00294261" w:rsidRPr="00CD6AA2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highlight w:val="yellow"/>
        </w:rPr>
      </w:pPr>
    </w:p>
    <w:p w14:paraId="411C98F8" w14:textId="77777777" w:rsidR="00294261" w:rsidRPr="00CD6AA2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highlight w:val="yellow"/>
        </w:rPr>
      </w:pPr>
      <w:r w:rsidRPr="00CD6AA2">
        <w:rPr>
          <w:rFonts w:ascii="Segoe UI" w:hAnsi="Segoe UI" w:cs="Segoe UI"/>
          <w:color w:val="3C76A6" w:themeColor="accent5"/>
          <w:kern w:val="32"/>
          <w:highlight w:val="yellow"/>
        </w:rPr>
        <w:t>Pod Information:</w:t>
      </w:r>
    </w:p>
    <w:p w14:paraId="01253E7C" w14:textId="77777777" w:rsidR="00294261" w:rsidRPr="00CD6AA2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highlight w:val="yellow"/>
        </w:rPr>
      </w:pPr>
      <w:r w:rsidRPr="00CD6AA2">
        <w:rPr>
          <w:rFonts w:ascii="Segoe UI" w:hAnsi="Segoe UI" w:cs="Segoe UI"/>
          <w:color w:val="3C76A6" w:themeColor="accent5"/>
          <w:kern w:val="32"/>
          <w:highlight w:val="yellow"/>
        </w:rPr>
        <w:t xml:space="preserve">        -no pod information available-</w:t>
      </w:r>
    </w:p>
    <w:p w14:paraId="0CDACD1A" w14:textId="77777777" w:rsidR="00294261" w:rsidRDefault="00294261" w:rsidP="00294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 w:rsidRPr="00CD6AA2">
        <w:rPr>
          <w:rFonts w:ascii="Segoe UI" w:hAnsi="Segoe UI" w:cs="Segoe UI"/>
          <w:color w:val="3C76A6" w:themeColor="accent5"/>
          <w:kern w:val="32"/>
          <w:highlight w:val="yellow"/>
        </w:rPr>
        <w:t>……</w:t>
      </w:r>
    </w:p>
    <w:p w14:paraId="49105405" w14:textId="77777777" w:rsidR="00294261" w:rsidRDefault="00294261" w:rsidP="007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</w:p>
    <w:p w14:paraId="18E1BE62" w14:textId="77777777" w:rsidR="00A9222D" w:rsidRDefault="00A9222D" w:rsidP="00F74541">
      <w:pPr>
        <w:pStyle w:val="Heading1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</w:p>
    <w:p w14:paraId="5C469A9B" w14:textId="67DBCA7A" w:rsidR="00426B72" w:rsidRDefault="00426B72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4CBF4089" w14:textId="77777777" w:rsidR="00426B72" w:rsidRDefault="00426B72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E9814E8" w14:textId="77777777" w:rsidR="00426B72" w:rsidRDefault="00426B72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42BBCAEE" w14:textId="77777777" w:rsidR="00426B72" w:rsidRDefault="00426B72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182F77C" w14:textId="77777777" w:rsidR="00DB6800" w:rsidRPr="00DB6800" w:rsidRDefault="00DB680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C2671A" w14:textId="77777777" w:rsidR="00DB6800" w:rsidRDefault="00DB680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B7CE9A" w14:textId="77777777" w:rsidR="00A53E3D" w:rsidRDefault="00A53E3D" w:rsidP="00973B09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1A17F88" w14:textId="77777777" w:rsidR="00EB2E9A" w:rsidRDefault="00EB2E9A" w:rsidP="00973B09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sectPr w:rsidR="00EB2E9A" w:rsidSect="00E13B78">
      <w:headerReference w:type="default" r:id="rId16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DD37B" w14:textId="77777777" w:rsidR="00F6352A" w:rsidRDefault="00F6352A" w:rsidP="001E7D29">
      <w:pPr>
        <w:spacing w:after="0" w:line="240" w:lineRule="auto"/>
      </w:pPr>
      <w:r>
        <w:separator/>
      </w:r>
    </w:p>
  </w:endnote>
  <w:endnote w:type="continuationSeparator" w:id="0">
    <w:p w14:paraId="1A919C37" w14:textId="77777777" w:rsidR="00F6352A" w:rsidRDefault="00F6352A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58BA2" w14:textId="77777777" w:rsidR="00F6352A" w:rsidRDefault="00F6352A" w:rsidP="001E7D29">
      <w:pPr>
        <w:spacing w:after="0" w:line="240" w:lineRule="auto"/>
      </w:pPr>
      <w:r>
        <w:separator/>
      </w:r>
    </w:p>
  </w:footnote>
  <w:footnote w:type="continuationSeparator" w:id="0">
    <w:p w14:paraId="22B13A12" w14:textId="77777777" w:rsidR="00F6352A" w:rsidRDefault="00F6352A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8EF356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264C1"/>
    <w:multiLevelType w:val="hybridMultilevel"/>
    <w:tmpl w:val="98FC87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49841382"/>
    <w:multiLevelType w:val="hybridMultilevel"/>
    <w:tmpl w:val="3CBEDA0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7" w15:restartNumberingAfterBreak="0">
    <w:nsid w:val="5800416B"/>
    <w:multiLevelType w:val="hybridMultilevel"/>
    <w:tmpl w:val="5A4461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3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40"/>
  </w:num>
  <w:num w:numId="2">
    <w:abstractNumId w:val="20"/>
  </w:num>
  <w:num w:numId="3">
    <w:abstractNumId w:val="23"/>
  </w:num>
  <w:num w:numId="4">
    <w:abstractNumId w:val="12"/>
  </w:num>
  <w:num w:numId="5">
    <w:abstractNumId w:val="41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5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6"/>
  </w:num>
  <w:num w:numId="26">
    <w:abstractNumId w:val="11"/>
  </w:num>
  <w:num w:numId="27">
    <w:abstractNumId w:val="26"/>
  </w:num>
  <w:num w:numId="28">
    <w:abstractNumId w:val="11"/>
  </w:num>
  <w:num w:numId="29">
    <w:abstractNumId w:val="35"/>
  </w:num>
  <w:num w:numId="30">
    <w:abstractNumId w:val="27"/>
  </w:num>
  <w:num w:numId="31">
    <w:abstractNumId w:val="43"/>
  </w:num>
  <w:num w:numId="32">
    <w:abstractNumId w:val="38"/>
  </w:num>
  <w:num w:numId="33">
    <w:abstractNumId w:val="18"/>
  </w:num>
  <w:num w:numId="34">
    <w:abstractNumId w:val="29"/>
  </w:num>
  <w:num w:numId="35">
    <w:abstractNumId w:val="10"/>
  </w:num>
  <w:num w:numId="36">
    <w:abstractNumId w:val="30"/>
  </w:num>
  <w:num w:numId="37">
    <w:abstractNumId w:val="33"/>
  </w:num>
  <w:num w:numId="38">
    <w:abstractNumId w:val="28"/>
  </w:num>
  <w:num w:numId="39">
    <w:abstractNumId w:val="42"/>
  </w:num>
  <w:num w:numId="40">
    <w:abstractNumId w:val="31"/>
  </w:num>
  <w:num w:numId="41">
    <w:abstractNumId w:val="24"/>
  </w:num>
  <w:num w:numId="42">
    <w:abstractNumId w:val="32"/>
  </w:num>
  <w:num w:numId="43">
    <w:abstractNumId w:val="39"/>
  </w:num>
  <w:num w:numId="44">
    <w:abstractNumId w:val="31"/>
  </w:num>
  <w:num w:numId="45">
    <w:abstractNumId w:val="14"/>
  </w:num>
  <w:num w:numId="46">
    <w:abstractNumId w:val="21"/>
  </w:num>
  <w:num w:numId="47">
    <w:abstractNumId w:val="22"/>
  </w:num>
  <w:num w:numId="48">
    <w:abstractNumId w:val="37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116B"/>
    <w:rsid w:val="000017DF"/>
    <w:rsid w:val="0000418E"/>
    <w:rsid w:val="000047A3"/>
    <w:rsid w:val="0000598D"/>
    <w:rsid w:val="000114B9"/>
    <w:rsid w:val="0001264E"/>
    <w:rsid w:val="00015440"/>
    <w:rsid w:val="00016839"/>
    <w:rsid w:val="00024959"/>
    <w:rsid w:val="00025A84"/>
    <w:rsid w:val="0002600C"/>
    <w:rsid w:val="00027297"/>
    <w:rsid w:val="000324F2"/>
    <w:rsid w:val="00034A0A"/>
    <w:rsid w:val="000355D8"/>
    <w:rsid w:val="00042360"/>
    <w:rsid w:val="00042FB3"/>
    <w:rsid w:val="00047553"/>
    <w:rsid w:val="00053291"/>
    <w:rsid w:val="00055973"/>
    <w:rsid w:val="00057671"/>
    <w:rsid w:val="0006053A"/>
    <w:rsid w:val="00060E6D"/>
    <w:rsid w:val="00065C29"/>
    <w:rsid w:val="000661A7"/>
    <w:rsid w:val="00066754"/>
    <w:rsid w:val="000706C8"/>
    <w:rsid w:val="00070F24"/>
    <w:rsid w:val="00071530"/>
    <w:rsid w:val="00074350"/>
    <w:rsid w:val="0007588C"/>
    <w:rsid w:val="0007670E"/>
    <w:rsid w:val="00084752"/>
    <w:rsid w:val="00086540"/>
    <w:rsid w:val="00091F30"/>
    <w:rsid w:val="0009391E"/>
    <w:rsid w:val="000950B0"/>
    <w:rsid w:val="00097BEE"/>
    <w:rsid w:val="000A01AB"/>
    <w:rsid w:val="000A0E7C"/>
    <w:rsid w:val="000A2384"/>
    <w:rsid w:val="000A324B"/>
    <w:rsid w:val="000A44F5"/>
    <w:rsid w:val="000B2F09"/>
    <w:rsid w:val="000B31C3"/>
    <w:rsid w:val="000B5702"/>
    <w:rsid w:val="000C055A"/>
    <w:rsid w:val="000C267D"/>
    <w:rsid w:val="000C7363"/>
    <w:rsid w:val="000D2241"/>
    <w:rsid w:val="000D445D"/>
    <w:rsid w:val="000D479D"/>
    <w:rsid w:val="000D7586"/>
    <w:rsid w:val="000E098D"/>
    <w:rsid w:val="000E0B28"/>
    <w:rsid w:val="000E5200"/>
    <w:rsid w:val="000F235E"/>
    <w:rsid w:val="000F2913"/>
    <w:rsid w:val="000F31A7"/>
    <w:rsid w:val="000F349C"/>
    <w:rsid w:val="000F4987"/>
    <w:rsid w:val="000F5232"/>
    <w:rsid w:val="000F65EC"/>
    <w:rsid w:val="00100197"/>
    <w:rsid w:val="00101758"/>
    <w:rsid w:val="00103670"/>
    <w:rsid w:val="0010627E"/>
    <w:rsid w:val="001066FA"/>
    <w:rsid w:val="00110556"/>
    <w:rsid w:val="001121C0"/>
    <w:rsid w:val="001121E9"/>
    <w:rsid w:val="00114B80"/>
    <w:rsid w:val="0011573E"/>
    <w:rsid w:val="00115B3C"/>
    <w:rsid w:val="00115E35"/>
    <w:rsid w:val="00117701"/>
    <w:rsid w:val="001205A9"/>
    <w:rsid w:val="0012634B"/>
    <w:rsid w:val="001266B7"/>
    <w:rsid w:val="001269DE"/>
    <w:rsid w:val="00127E2A"/>
    <w:rsid w:val="0013243A"/>
    <w:rsid w:val="00132F9C"/>
    <w:rsid w:val="00133554"/>
    <w:rsid w:val="00140DAE"/>
    <w:rsid w:val="00146895"/>
    <w:rsid w:val="001468BA"/>
    <w:rsid w:val="0015180F"/>
    <w:rsid w:val="00153CDA"/>
    <w:rsid w:val="00160BF9"/>
    <w:rsid w:val="001613E7"/>
    <w:rsid w:val="001746FC"/>
    <w:rsid w:val="00174C49"/>
    <w:rsid w:val="00176130"/>
    <w:rsid w:val="0017615F"/>
    <w:rsid w:val="00177781"/>
    <w:rsid w:val="0018029A"/>
    <w:rsid w:val="001817B6"/>
    <w:rsid w:val="00184D56"/>
    <w:rsid w:val="00190761"/>
    <w:rsid w:val="00191779"/>
    <w:rsid w:val="00193653"/>
    <w:rsid w:val="001A1BF6"/>
    <w:rsid w:val="001A6E8D"/>
    <w:rsid w:val="001B0843"/>
    <w:rsid w:val="001B2A44"/>
    <w:rsid w:val="001B4354"/>
    <w:rsid w:val="001B5071"/>
    <w:rsid w:val="001B5D5D"/>
    <w:rsid w:val="001B7A3E"/>
    <w:rsid w:val="001C160E"/>
    <w:rsid w:val="001C1B9E"/>
    <w:rsid w:val="001C1F88"/>
    <w:rsid w:val="001C329C"/>
    <w:rsid w:val="001C3897"/>
    <w:rsid w:val="001C66E0"/>
    <w:rsid w:val="001D15D7"/>
    <w:rsid w:val="001D76F9"/>
    <w:rsid w:val="001E043B"/>
    <w:rsid w:val="001E19B4"/>
    <w:rsid w:val="001E286F"/>
    <w:rsid w:val="001E72FD"/>
    <w:rsid w:val="001E7D29"/>
    <w:rsid w:val="001F174D"/>
    <w:rsid w:val="001F2780"/>
    <w:rsid w:val="001F677E"/>
    <w:rsid w:val="002001CA"/>
    <w:rsid w:val="00204A32"/>
    <w:rsid w:val="00213569"/>
    <w:rsid w:val="00213CF9"/>
    <w:rsid w:val="002153B6"/>
    <w:rsid w:val="0021575E"/>
    <w:rsid w:val="0022067E"/>
    <w:rsid w:val="0022088E"/>
    <w:rsid w:val="0022233D"/>
    <w:rsid w:val="0022280B"/>
    <w:rsid w:val="00222B69"/>
    <w:rsid w:val="00224A01"/>
    <w:rsid w:val="00225692"/>
    <w:rsid w:val="00225A26"/>
    <w:rsid w:val="00227312"/>
    <w:rsid w:val="0023018C"/>
    <w:rsid w:val="002302F1"/>
    <w:rsid w:val="0023072E"/>
    <w:rsid w:val="002331D7"/>
    <w:rsid w:val="002404F5"/>
    <w:rsid w:val="00243C2F"/>
    <w:rsid w:val="00247AB3"/>
    <w:rsid w:val="00250E1E"/>
    <w:rsid w:val="0026048E"/>
    <w:rsid w:val="0026152B"/>
    <w:rsid w:val="0026201C"/>
    <w:rsid w:val="00263A36"/>
    <w:rsid w:val="00266125"/>
    <w:rsid w:val="0026714A"/>
    <w:rsid w:val="00267303"/>
    <w:rsid w:val="00270D66"/>
    <w:rsid w:val="002721C0"/>
    <w:rsid w:val="00274526"/>
    <w:rsid w:val="00275260"/>
    <w:rsid w:val="00276D3C"/>
    <w:rsid w:val="00276FA1"/>
    <w:rsid w:val="00277567"/>
    <w:rsid w:val="002778C5"/>
    <w:rsid w:val="00280624"/>
    <w:rsid w:val="00283FC2"/>
    <w:rsid w:val="00285B87"/>
    <w:rsid w:val="002904C7"/>
    <w:rsid w:val="00291B4A"/>
    <w:rsid w:val="00292E7E"/>
    <w:rsid w:val="00294261"/>
    <w:rsid w:val="002A6A1D"/>
    <w:rsid w:val="002A7213"/>
    <w:rsid w:val="002B2FF8"/>
    <w:rsid w:val="002B5C56"/>
    <w:rsid w:val="002B6F8C"/>
    <w:rsid w:val="002B7E7E"/>
    <w:rsid w:val="002C380D"/>
    <w:rsid w:val="002C3D7E"/>
    <w:rsid w:val="002D0EBE"/>
    <w:rsid w:val="002D3381"/>
    <w:rsid w:val="002D4072"/>
    <w:rsid w:val="002D4648"/>
    <w:rsid w:val="002D50D7"/>
    <w:rsid w:val="002D6DBA"/>
    <w:rsid w:val="002E139F"/>
    <w:rsid w:val="002E4F42"/>
    <w:rsid w:val="002E50DC"/>
    <w:rsid w:val="002E5CF3"/>
    <w:rsid w:val="002E625A"/>
    <w:rsid w:val="002E650B"/>
    <w:rsid w:val="002F495C"/>
    <w:rsid w:val="00300414"/>
    <w:rsid w:val="00303D34"/>
    <w:rsid w:val="00304920"/>
    <w:rsid w:val="00306016"/>
    <w:rsid w:val="00306741"/>
    <w:rsid w:val="00306ECD"/>
    <w:rsid w:val="00311650"/>
    <w:rsid w:val="00312972"/>
    <w:rsid w:val="003158C7"/>
    <w:rsid w:val="00316AEC"/>
    <w:rsid w:val="0032131A"/>
    <w:rsid w:val="00322ACD"/>
    <w:rsid w:val="00322F78"/>
    <w:rsid w:val="003232AC"/>
    <w:rsid w:val="00323D23"/>
    <w:rsid w:val="00324864"/>
    <w:rsid w:val="00324BBB"/>
    <w:rsid w:val="00325C9D"/>
    <w:rsid w:val="00327021"/>
    <w:rsid w:val="003310BF"/>
    <w:rsid w:val="003325CC"/>
    <w:rsid w:val="00333DF8"/>
    <w:rsid w:val="003435CD"/>
    <w:rsid w:val="003448DB"/>
    <w:rsid w:val="00350FF7"/>
    <w:rsid w:val="003520A9"/>
    <w:rsid w:val="00352B99"/>
    <w:rsid w:val="00354C22"/>
    <w:rsid w:val="00355708"/>
    <w:rsid w:val="003560CD"/>
    <w:rsid w:val="00356CCC"/>
    <w:rsid w:val="00357361"/>
    <w:rsid w:val="00357641"/>
    <w:rsid w:val="00360B6E"/>
    <w:rsid w:val="00361DEE"/>
    <w:rsid w:val="0036536F"/>
    <w:rsid w:val="003710AC"/>
    <w:rsid w:val="003752B9"/>
    <w:rsid w:val="00380B42"/>
    <w:rsid w:val="00380E6D"/>
    <w:rsid w:val="003862A5"/>
    <w:rsid w:val="00386B0F"/>
    <w:rsid w:val="00387849"/>
    <w:rsid w:val="0039447D"/>
    <w:rsid w:val="00394EF4"/>
    <w:rsid w:val="003A18E0"/>
    <w:rsid w:val="003B392C"/>
    <w:rsid w:val="003B7703"/>
    <w:rsid w:val="003C00FE"/>
    <w:rsid w:val="003C0575"/>
    <w:rsid w:val="003C0C02"/>
    <w:rsid w:val="003C1909"/>
    <w:rsid w:val="003C33AF"/>
    <w:rsid w:val="003C7F75"/>
    <w:rsid w:val="003D3ED5"/>
    <w:rsid w:val="003D555B"/>
    <w:rsid w:val="003D689C"/>
    <w:rsid w:val="003D7AA9"/>
    <w:rsid w:val="003E152B"/>
    <w:rsid w:val="003E54C8"/>
    <w:rsid w:val="003E5EB5"/>
    <w:rsid w:val="003F1A19"/>
    <w:rsid w:val="003F45FA"/>
    <w:rsid w:val="003F5072"/>
    <w:rsid w:val="003F6B2D"/>
    <w:rsid w:val="00400701"/>
    <w:rsid w:val="004033FF"/>
    <w:rsid w:val="00403E77"/>
    <w:rsid w:val="0040582D"/>
    <w:rsid w:val="004069EB"/>
    <w:rsid w:val="004079BC"/>
    <w:rsid w:val="00407E1C"/>
    <w:rsid w:val="00410070"/>
    <w:rsid w:val="00410612"/>
    <w:rsid w:val="00410A9A"/>
    <w:rsid w:val="00411F8B"/>
    <w:rsid w:val="00413136"/>
    <w:rsid w:val="004203B0"/>
    <w:rsid w:val="00422E17"/>
    <w:rsid w:val="004230D9"/>
    <w:rsid w:val="00423833"/>
    <w:rsid w:val="004254F9"/>
    <w:rsid w:val="00426B72"/>
    <w:rsid w:val="0043129D"/>
    <w:rsid w:val="00432063"/>
    <w:rsid w:val="00436DAB"/>
    <w:rsid w:val="00441B4A"/>
    <w:rsid w:val="004458B3"/>
    <w:rsid w:val="0044657F"/>
    <w:rsid w:val="00450670"/>
    <w:rsid w:val="00450FB9"/>
    <w:rsid w:val="00452FBE"/>
    <w:rsid w:val="004548CD"/>
    <w:rsid w:val="00457679"/>
    <w:rsid w:val="00461024"/>
    <w:rsid w:val="00462509"/>
    <w:rsid w:val="00463AE7"/>
    <w:rsid w:val="00464AB8"/>
    <w:rsid w:val="004661F6"/>
    <w:rsid w:val="00467E5A"/>
    <w:rsid w:val="004724BD"/>
    <w:rsid w:val="00477352"/>
    <w:rsid w:val="004811D7"/>
    <w:rsid w:val="0048124E"/>
    <w:rsid w:val="004829AD"/>
    <w:rsid w:val="00490D28"/>
    <w:rsid w:val="00491C23"/>
    <w:rsid w:val="00492B89"/>
    <w:rsid w:val="00493ACB"/>
    <w:rsid w:val="00495460"/>
    <w:rsid w:val="004A0004"/>
    <w:rsid w:val="004A0749"/>
    <w:rsid w:val="004A0861"/>
    <w:rsid w:val="004A1A0D"/>
    <w:rsid w:val="004A1EF2"/>
    <w:rsid w:val="004A290B"/>
    <w:rsid w:val="004A4E22"/>
    <w:rsid w:val="004A57D6"/>
    <w:rsid w:val="004A6410"/>
    <w:rsid w:val="004B184C"/>
    <w:rsid w:val="004B3767"/>
    <w:rsid w:val="004B5C09"/>
    <w:rsid w:val="004B6802"/>
    <w:rsid w:val="004B730C"/>
    <w:rsid w:val="004B7444"/>
    <w:rsid w:val="004B7ED0"/>
    <w:rsid w:val="004C15D2"/>
    <w:rsid w:val="004C329D"/>
    <w:rsid w:val="004C443F"/>
    <w:rsid w:val="004C569E"/>
    <w:rsid w:val="004D6684"/>
    <w:rsid w:val="004D7AF9"/>
    <w:rsid w:val="004E0CA2"/>
    <w:rsid w:val="004E227E"/>
    <w:rsid w:val="004E2AF6"/>
    <w:rsid w:val="004E38FA"/>
    <w:rsid w:val="004F3CBE"/>
    <w:rsid w:val="004F4A23"/>
    <w:rsid w:val="004F599A"/>
    <w:rsid w:val="004F6AAE"/>
    <w:rsid w:val="00500DD1"/>
    <w:rsid w:val="00500E48"/>
    <w:rsid w:val="005059A1"/>
    <w:rsid w:val="00506449"/>
    <w:rsid w:val="00512682"/>
    <w:rsid w:val="005131DF"/>
    <w:rsid w:val="0051566E"/>
    <w:rsid w:val="00516B60"/>
    <w:rsid w:val="00516C28"/>
    <w:rsid w:val="005205B9"/>
    <w:rsid w:val="00520FC6"/>
    <w:rsid w:val="005214A9"/>
    <w:rsid w:val="00521AE3"/>
    <w:rsid w:val="00522055"/>
    <w:rsid w:val="00524BA6"/>
    <w:rsid w:val="00525BC5"/>
    <w:rsid w:val="0052674D"/>
    <w:rsid w:val="00527348"/>
    <w:rsid w:val="005304EA"/>
    <w:rsid w:val="005322CA"/>
    <w:rsid w:val="0053523D"/>
    <w:rsid w:val="00535B54"/>
    <w:rsid w:val="00537706"/>
    <w:rsid w:val="0054139C"/>
    <w:rsid w:val="00543816"/>
    <w:rsid w:val="0054535E"/>
    <w:rsid w:val="00545DE0"/>
    <w:rsid w:val="00546515"/>
    <w:rsid w:val="00547659"/>
    <w:rsid w:val="00551957"/>
    <w:rsid w:val="00554276"/>
    <w:rsid w:val="00563514"/>
    <w:rsid w:val="005636D7"/>
    <w:rsid w:val="00564D17"/>
    <w:rsid w:val="00567050"/>
    <w:rsid w:val="00570173"/>
    <w:rsid w:val="005728DA"/>
    <w:rsid w:val="00577A9D"/>
    <w:rsid w:val="005808C7"/>
    <w:rsid w:val="0058540B"/>
    <w:rsid w:val="00586675"/>
    <w:rsid w:val="00594013"/>
    <w:rsid w:val="00595838"/>
    <w:rsid w:val="005A0B25"/>
    <w:rsid w:val="005A3471"/>
    <w:rsid w:val="005A4211"/>
    <w:rsid w:val="005B49BA"/>
    <w:rsid w:val="005C1167"/>
    <w:rsid w:val="005C237A"/>
    <w:rsid w:val="005C296B"/>
    <w:rsid w:val="005C445B"/>
    <w:rsid w:val="005D0949"/>
    <w:rsid w:val="005D24E3"/>
    <w:rsid w:val="005D3902"/>
    <w:rsid w:val="005D797B"/>
    <w:rsid w:val="005E031D"/>
    <w:rsid w:val="005E0ED9"/>
    <w:rsid w:val="005E1F44"/>
    <w:rsid w:val="005E6196"/>
    <w:rsid w:val="005F54AA"/>
    <w:rsid w:val="005F78A7"/>
    <w:rsid w:val="006048EB"/>
    <w:rsid w:val="00605543"/>
    <w:rsid w:val="006067E4"/>
    <w:rsid w:val="00607F61"/>
    <w:rsid w:val="006114AA"/>
    <w:rsid w:val="00613C46"/>
    <w:rsid w:val="00616B41"/>
    <w:rsid w:val="00620AE8"/>
    <w:rsid w:val="00626952"/>
    <w:rsid w:val="00632C41"/>
    <w:rsid w:val="00635A87"/>
    <w:rsid w:val="00641702"/>
    <w:rsid w:val="006424C4"/>
    <w:rsid w:val="006429D7"/>
    <w:rsid w:val="00643F46"/>
    <w:rsid w:val="0064628C"/>
    <w:rsid w:val="00646934"/>
    <w:rsid w:val="00646DEF"/>
    <w:rsid w:val="006500D2"/>
    <w:rsid w:val="00650CA7"/>
    <w:rsid w:val="0065214E"/>
    <w:rsid w:val="00655EE2"/>
    <w:rsid w:val="00657F89"/>
    <w:rsid w:val="006612C4"/>
    <w:rsid w:val="00666FB8"/>
    <w:rsid w:val="00670C8E"/>
    <w:rsid w:val="00672351"/>
    <w:rsid w:val="0067306C"/>
    <w:rsid w:val="00676589"/>
    <w:rsid w:val="006771EF"/>
    <w:rsid w:val="00680249"/>
    <w:rsid w:val="00680296"/>
    <w:rsid w:val="00684098"/>
    <w:rsid w:val="006853BC"/>
    <w:rsid w:val="00685553"/>
    <w:rsid w:val="006864E2"/>
    <w:rsid w:val="00686E45"/>
    <w:rsid w:val="00687389"/>
    <w:rsid w:val="00690F1B"/>
    <w:rsid w:val="006928C1"/>
    <w:rsid w:val="00694AB3"/>
    <w:rsid w:val="006966F9"/>
    <w:rsid w:val="00696A87"/>
    <w:rsid w:val="006A6C2F"/>
    <w:rsid w:val="006B277E"/>
    <w:rsid w:val="006B74AA"/>
    <w:rsid w:val="006C2D2F"/>
    <w:rsid w:val="006C4771"/>
    <w:rsid w:val="006C5081"/>
    <w:rsid w:val="006C6C40"/>
    <w:rsid w:val="006D17BA"/>
    <w:rsid w:val="006D5420"/>
    <w:rsid w:val="006D5463"/>
    <w:rsid w:val="006D7884"/>
    <w:rsid w:val="006D7E80"/>
    <w:rsid w:val="006E015E"/>
    <w:rsid w:val="006E0E72"/>
    <w:rsid w:val="006E2D46"/>
    <w:rsid w:val="006E54CE"/>
    <w:rsid w:val="006F03D4"/>
    <w:rsid w:val="006F5012"/>
    <w:rsid w:val="006F7765"/>
    <w:rsid w:val="00700B1F"/>
    <w:rsid w:val="00701BBF"/>
    <w:rsid w:val="00706367"/>
    <w:rsid w:val="00707C0D"/>
    <w:rsid w:val="00711638"/>
    <w:rsid w:val="00711649"/>
    <w:rsid w:val="00715117"/>
    <w:rsid w:val="0071561B"/>
    <w:rsid w:val="00715D0A"/>
    <w:rsid w:val="0072100B"/>
    <w:rsid w:val="007219D3"/>
    <w:rsid w:val="007257E9"/>
    <w:rsid w:val="0073350B"/>
    <w:rsid w:val="00734C94"/>
    <w:rsid w:val="00736C86"/>
    <w:rsid w:val="00740105"/>
    <w:rsid w:val="007426BA"/>
    <w:rsid w:val="007436D1"/>
    <w:rsid w:val="00744B1E"/>
    <w:rsid w:val="00745615"/>
    <w:rsid w:val="00745962"/>
    <w:rsid w:val="0075622C"/>
    <w:rsid w:val="00756D9C"/>
    <w:rsid w:val="00760739"/>
    <w:rsid w:val="007619BD"/>
    <w:rsid w:val="00764556"/>
    <w:rsid w:val="007667E8"/>
    <w:rsid w:val="00770B32"/>
    <w:rsid w:val="00771C24"/>
    <w:rsid w:val="00781863"/>
    <w:rsid w:val="0078669F"/>
    <w:rsid w:val="007909F0"/>
    <w:rsid w:val="00792701"/>
    <w:rsid w:val="00795DC1"/>
    <w:rsid w:val="007A3D50"/>
    <w:rsid w:val="007A6274"/>
    <w:rsid w:val="007B2549"/>
    <w:rsid w:val="007B26C5"/>
    <w:rsid w:val="007B29E4"/>
    <w:rsid w:val="007B37A5"/>
    <w:rsid w:val="007B3F78"/>
    <w:rsid w:val="007B6EEF"/>
    <w:rsid w:val="007C5BE5"/>
    <w:rsid w:val="007C6CCB"/>
    <w:rsid w:val="007D05BF"/>
    <w:rsid w:val="007D0F60"/>
    <w:rsid w:val="007D5836"/>
    <w:rsid w:val="007D67CC"/>
    <w:rsid w:val="007E3D88"/>
    <w:rsid w:val="007F02A3"/>
    <w:rsid w:val="007F1CE0"/>
    <w:rsid w:val="007F1E7F"/>
    <w:rsid w:val="007F2595"/>
    <w:rsid w:val="007F34A4"/>
    <w:rsid w:val="007F532E"/>
    <w:rsid w:val="00804014"/>
    <w:rsid w:val="0081077D"/>
    <w:rsid w:val="008113D7"/>
    <w:rsid w:val="00812880"/>
    <w:rsid w:val="00813242"/>
    <w:rsid w:val="00815563"/>
    <w:rsid w:val="00820395"/>
    <w:rsid w:val="008213F4"/>
    <w:rsid w:val="008220EE"/>
    <w:rsid w:val="008240DA"/>
    <w:rsid w:val="00824538"/>
    <w:rsid w:val="00825B23"/>
    <w:rsid w:val="00831FDC"/>
    <w:rsid w:val="00836FE2"/>
    <w:rsid w:val="00837986"/>
    <w:rsid w:val="00840600"/>
    <w:rsid w:val="0084212E"/>
    <w:rsid w:val="008429E5"/>
    <w:rsid w:val="00842AEA"/>
    <w:rsid w:val="008441D9"/>
    <w:rsid w:val="008456C5"/>
    <w:rsid w:val="00846653"/>
    <w:rsid w:val="00851CF5"/>
    <w:rsid w:val="00861F4B"/>
    <w:rsid w:val="00863BD4"/>
    <w:rsid w:val="00863CF2"/>
    <w:rsid w:val="00863E6E"/>
    <w:rsid w:val="0086570A"/>
    <w:rsid w:val="00867EA4"/>
    <w:rsid w:val="0087548F"/>
    <w:rsid w:val="00880C14"/>
    <w:rsid w:val="00887564"/>
    <w:rsid w:val="00897D88"/>
    <w:rsid w:val="008A0319"/>
    <w:rsid w:val="008A3D9D"/>
    <w:rsid w:val="008A4883"/>
    <w:rsid w:val="008A517A"/>
    <w:rsid w:val="008A6BB2"/>
    <w:rsid w:val="008A76AD"/>
    <w:rsid w:val="008B0FD5"/>
    <w:rsid w:val="008B125E"/>
    <w:rsid w:val="008B1AA7"/>
    <w:rsid w:val="008B1B40"/>
    <w:rsid w:val="008B33A7"/>
    <w:rsid w:val="008B3EC1"/>
    <w:rsid w:val="008C039A"/>
    <w:rsid w:val="008D1BF4"/>
    <w:rsid w:val="008D3EF3"/>
    <w:rsid w:val="008D43E9"/>
    <w:rsid w:val="008E3C0E"/>
    <w:rsid w:val="008E421A"/>
    <w:rsid w:val="008E476B"/>
    <w:rsid w:val="008F0F63"/>
    <w:rsid w:val="008F51E2"/>
    <w:rsid w:val="008F5CC5"/>
    <w:rsid w:val="00901154"/>
    <w:rsid w:val="00901DA4"/>
    <w:rsid w:val="00904071"/>
    <w:rsid w:val="0090534E"/>
    <w:rsid w:val="00905491"/>
    <w:rsid w:val="00914396"/>
    <w:rsid w:val="00916019"/>
    <w:rsid w:val="009165B0"/>
    <w:rsid w:val="00916C5C"/>
    <w:rsid w:val="00922A60"/>
    <w:rsid w:val="00923DC0"/>
    <w:rsid w:val="0092507F"/>
    <w:rsid w:val="00926D86"/>
    <w:rsid w:val="00927C63"/>
    <w:rsid w:val="00931CC2"/>
    <w:rsid w:val="00932F50"/>
    <w:rsid w:val="00934D29"/>
    <w:rsid w:val="0093650D"/>
    <w:rsid w:val="009379E3"/>
    <w:rsid w:val="00944648"/>
    <w:rsid w:val="009458AF"/>
    <w:rsid w:val="00945EAD"/>
    <w:rsid w:val="0094637B"/>
    <w:rsid w:val="00946D22"/>
    <w:rsid w:val="00947F0F"/>
    <w:rsid w:val="00947FE1"/>
    <w:rsid w:val="0095091E"/>
    <w:rsid w:val="00955A78"/>
    <w:rsid w:val="00966C74"/>
    <w:rsid w:val="009677F0"/>
    <w:rsid w:val="00972C20"/>
    <w:rsid w:val="00973B09"/>
    <w:rsid w:val="00974D58"/>
    <w:rsid w:val="00982B72"/>
    <w:rsid w:val="009844CE"/>
    <w:rsid w:val="009866C9"/>
    <w:rsid w:val="00986F3F"/>
    <w:rsid w:val="00987BC4"/>
    <w:rsid w:val="00991613"/>
    <w:rsid w:val="009921B8"/>
    <w:rsid w:val="009925D5"/>
    <w:rsid w:val="0099515C"/>
    <w:rsid w:val="009970FB"/>
    <w:rsid w:val="009975B6"/>
    <w:rsid w:val="009A064C"/>
    <w:rsid w:val="009A0742"/>
    <w:rsid w:val="009A209D"/>
    <w:rsid w:val="009A4EAE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3D3"/>
    <w:rsid w:val="009C12CE"/>
    <w:rsid w:val="009C1773"/>
    <w:rsid w:val="009C7378"/>
    <w:rsid w:val="009D1110"/>
    <w:rsid w:val="009D1193"/>
    <w:rsid w:val="009D18DA"/>
    <w:rsid w:val="009D4984"/>
    <w:rsid w:val="009D6901"/>
    <w:rsid w:val="009D6A7C"/>
    <w:rsid w:val="009E3B2B"/>
    <w:rsid w:val="009E4188"/>
    <w:rsid w:val="009E5464"/>
    <w:rsid w:val="009E7551"/>
    <w:rsid w:val="009F031E"/>
    <w:rsid w:val="009F2508"/>
    <w:rsid w:val="009F4E19"/>
    <w:rsid w:val="009F59B7"/>
    <w:rsid w:val="009F67ED"/>
    <w:rsid w:val="009F707F"/>
    <w:rsid w:val="009F7100"/>
    <w:rsid w:val="00A02299"/>
    <w:rsid w:val="00A07662"/>
    <w:rsid w:val="00A10343"/>
    <w:rsid w:val="00A10894"/>
    <w:rsid w:val="00A14422"/>
    <w:rsid w:val="00A148A8"/>
    <w:rsid w:val="00A21B71"/>
    <w:rsid w:val="00A22769"/>
    <w:rsid w:val="00A23F8F"/>
    <w:rsid w:val="00A25111"/>
    <w:rsid w:val="00A25992"/>
    <w:rsid w:val="00A3125D"/>
    <w:rsid w:val="00A31476"/>
    <w:rsid w:val="00A330C7"/>
    <w:rsid w:val="00A3355B"/>
    <w:rsid w:val="00A3439E"/>
    <w:rsid w:val="00A35D0B"/>
    <w:rsid w:val="00A36D0D"/>
    <w:rsid w:val="00A37F9E"/>
    <w:rsid w:val="00A40085"/>
    <w:rsid w:val="00A45C3D"/>
    <w:rsid w:val="00A47DF6"/>
    <w:rsid w:val="00A523B5"/>
    <w:rsid w:val="00A5250D"/>
    <w:rsid w:val="00A53A05"/>
    <w:rsid w:val="00A53E3D"/>
    <w:rsid w:val="00A57128"/>
    <w:rsid w:val="00A60E11"/>
    <w:rsid w:val="00A6138D"/>
    <w:rsid w:val="00A637D7"/>
    <w:rsid w:val="00A63D35"/>
    <w:rsid w:val="00A703CC"/>
    <w:rsid w:val="00A72927"/>
    <w:rsid w:val="00A73BF1"/>
    <w:rsid w:val="00A75B89"/>
    <w:rsid w:val="00A80B0C"/>
    <w:rsid w:val="00A811F8"/>
    <w:rsid w:val="00A835AB"/>
    <w:rsid w:val="00A83B53"/>
    <w:rsid w:val="00A91827"/>
    <w:rsid w:val="00A9222D"/>
    <w:rsid w:val="00A9231C"/>
    <w:rsid w:val="00A927CD"/>
    <w:rsid w:val="00A94B2B"/>
    <w:rsid w:val="00A95C67"/>
    <w:rsid w:val="00A968C4"/>
    <w:rsid w:val="00AA2532"/>
    <w:rsid w:val="00AA2FF0"/>
    <w:rsid w:val="00AA3B0D"/>
    <w:rsid w:val="00AA702D"/>
    <w:rsid w:val="00AA7BBD"/>
    <w:rsid w:val="00AB5CB9"/>
    <w:rsid w:val="00AC6C14"/>
    <w:rsid w:val="00AC6E07"/>
    <w:rsid w:val="00AC7363"/>
    <w:rsid w:val="00AD2619"/>
    <w:rsid w:val="00AE11A7"/>
    <w:rsid w:val="00AE1F88"/>
    <w:rsid w:val="00AE20AD"/>
    <w:rsid w:val="00AE234B"/>
    <w:rsid w:val="00AE361F"/>
    <w:rsid w:val="00AE5370"/>
    <w:rsid w:val="00AE654F"/>
    <w:rsid w:val="00AE76C4"/>
    <w:rsid w:val="00AF1208"/>
    <w:rsid w:val="00AF1A52"/>
    <w:rsid w:val="00AF2423"/>
    <w:rsid w:val="00AF5476"/>
    <w:rsid w:val="00AF5BBC"/>
    <w:rsid w:val="00B0508C"/>
    <w:rsid w:val="00B066B7"/>
    <w:rsid w:val="00B0716A"/>
    <w:rsid w:val="00B0729A"/>
    <w:rsid w:val="00B122D3"/>
    <w:rsid w:val="00B12499"/>
    <w:rsid w:val="00B1412A"/>
    <w:rsid w:val="00B14721"/>
    <w:rsid w:val="00B247A9"/>
    <w:rsid w:val="00B25C18"/>
    <w:rsid w:val="00B27363"/>
    <w:rsid w:val="00B30368"/>
    <w:rsid w:val="00B34076"/>
    <w:rsid w:val="00B34732"/>
    <w:rsid w:val="00B3476A"/>
    <w:rsid w:val="00B435B5"/>
    <w:rsid w:val="00B4508E"/>
    <w:rsid w:val="00B471F7"/>
    <w:rsid w:val="00B565D8"/>
    <w:rsid w:val="00B5779A"/>
    <w:rsid w:val="00B61C25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1FB1"/>
    <w:rsid w:val="00B83203"/>
    <w:rsid w:val="00B83ADD"/>
    <w:rsid w:val="00B853F9"/>
    <w:rsid w:val="00B87125"/>
    <w:rsid w:val="00B90784"/>
    <w:rsid w:val="00B92231"/>
    <w:rsid w:val="00B933DA"/>
    <w:rsid w:val="00B97A47"/>
    <w:rsid w:val="00BA0DCB"/>
    <w:rsid w:val="00BA11F0"/>
    <w:rsid w:val="00BA1D11"/>
    <w:rsid w:val="00BA2CE6"/>
    <w:rsid w:val="00BA5650"/>
    <w:rsid w:val="00BA6BA1"/>
    <w:rsid w:val="00BB018B"/>
    <w:rsid w:val="00BB0BEE"/>
    <w:rsid w:val="00BB1451"/>
    <w:rsid w:val="00BB1F05"/>
    <w:rsid w:val="00BB343D"/>
    <w:rsid w:val="00BB46A9"/>
    <w:rsid w:val="00BB4CCE"/>
    <w:rsid w:val="00BB6F0C"/>
    <w:rsid w:val="00BB7897"/>
    <w:rsid w:val="00BC0A77"/>
    <w:rsid w:val="00BC6E8D"/>
    <w:rsid w:val="00BC7C4F"/>
    <w:rsid w:val="00BD03EE"/>
    <w:rsid w:val="00BD08DC"/>
    <w:rsid w:val="00BD1747"/>
    <w:rsid w:val="00BD1B3B"/>
    <w:rsid w:val="00BD28B5"/>
    <w:rsid w:val="00BD2B06"/>
    <w:rsid w:val="00BD3B53"/>
    <w:rsid w:val="00BD4D82"/>
    <w:rsid w:val="00BD5478"/>
    <w:rsid w:val="00BD7444"/>
    <w:rsid w:val="00BD7482"/>
    <w:rsid w:val="00BD7A59"/>
    <w:rsid w:val="00BE03B9"/>
    <w:rsid w:val="00BE06EB"/>
    <w:rsid w:val="00BE2C8B"/>
    <w:rsid w:val="00BE2FFB"/>
    <w:rsid w:val="00BE441A"/>
    <w:rsid w:val="00BE618A"/>
    <w:rsid w:val="00BF0C68"/>
    <w:rsid w:val="00BF68C7"/>
    <w:rsid w:val="00BF74A6"/>
    <w:rsid w:val="00BF7B10"/>
    <w:rsid w:val="00BF7D69"/>
    <w:rsid w:val="00C00194"/>
    <w:rsid w:val="00C003CF"/>
    <w:rsid w:val="00C01F2B"/>
    <w:rsid w:val="00C023DB"/>
    <w:rsid w:val="00C047FF"/>
    <w:rsid w:val="00C14973"/>
    <w:rsid w:val="00C15C45"/>
    <w:rsid w:val="00C1602C"/>
    <w:rsid w:val="00C1643D"/>
    <w:rsid w:val="00C206A2"/>
    <w:rsid w:val="00C22226"/>
    <w:rsid w:val="00C228CC"/>
    <w:rsid w:val="00C261A9"/>
    <w:rsid w:val="00C30563"/>
    <w:rsid w:val="00C320B0"/>
    <w:rsid w:val="00C321BE"/>
    <w:rsid w:val="00C3590A"/>
    <w:rsid w:val="00C3688D"/>
    <w:rsid w:val="00C40171"/>
    <w:rsid w:val="00C40565"/>
    <w:rsid w:val="00C4102E"/>
    <w:rsid w:val="00C42793"/>
    <w:rsid w:val="00C47362"/>
    <w:rsid w:val="00C50772"/>
    <w:rsid w:val="00C52041"/>
    <w:rsid w:val="00C545D5"/>
    <w:rsid w:val="00C54B45"/>
    <w:rsid w:val="00C552AE"/>
    <w:rsid w:val="00C57057"/>
    <w:rsid w:val="00C601ED"/>
    <w:rsid w:val="00C6245B"/>
    <w:rsid w:val="00C65FF5"/>
    <w:rsid w:val="00C662BE"/>
    <w:rsid w:val="00C72357"/>
    <w:rsid w:val="00C75EAB"/>
    <w:rsid w:val="00C7609E"/>
    <w:rsid w:val="00C7624A"/>
    <w:rsid w:val="00C770E2"/>
    <w:rsid w:val="00C775B9"/>
    <w:rsid w:val="00C8234D"/>
    <w:rsid w:val="00C83C52"/>
    <w:rsid w:val="00C86484"/>
    <w:rsid w:val="00C87048"/>
    <w:rsid w:val="00C87E3E"/>
    <w:rsid w:val="00C9162A"/>
    <w:rsid w:val="00C92CC4"/>
    <w:rsid w:val="00CB0238"/>
    <w:rsid w:val="00CB20FF"/>
    <w:rsid w:val="00CB4AAA"/>
    <w:rsid w:val="00CB50AF"/>
    <w:rsid w:val="00CB5577"/>
    <w:rsid w:val="00CB61AB"/>
    <w:rsid w:val="00CB76D3"/>
    <w:rsid w:val="00CD0034"/>
    <w:rsid w:val="00CD2D7A"/>
    <w:rsid w:val="00CD3AF6"/>
    <w:rsid w:val="00CD4CE6"/>
    <w:rsid w:val="00CD6AA2"/>
    <w:rsid w:val="00CE42A9"/>
    <w:rsid w:val="00CE5A5C"/>
    <w:rsid w:val="00CF0269"/>
    <w:rsid w:val="00CF1A6A"/>
    <w:rsid w:val="00CF59A8"/>
    <w:rsid w:val="00D0181D"/>
    <w:rsid w:val="00D02945"/>
    <w:rsid w:val="00D07578"/>
    <w:rsid w:val="00D07BA9"/>
    <w:rsid w:val="00D10502"/>
    <w:rsid w:val="00D10E03"/>
    <w:rsid w:val="00D139F4"/>
    <w:rsid w:val="00D14259"/>
    <w:rsid w:val="00D147D5"/>
    <w:rsid w:val="00D16423"/>
    <w:rsid w:val="00D17787"/>
    <w:rsid w:val="00D235B7"/>
    <w:rsid w:val="00D253A6"/>
    <w:rsid w:val="00D256F5"/>
    <w:rsid w:val="00D27113"/>
    <w:rsid w:val="00D3100B"/>
    <w:rsid w:val="00D31AB7"/>
    <w:rsid w:val="00D349B6"/>
    <w:rsid w:val="00D35CE1"/>
    <w:rsid w:val="00D4109F"/>
    <w:rsid w:val="00D47275"/>
    <w:rsid w:val="00D50D23"/>
    <w:rsid w:val="00D512BB"/>
    <w:rsid w:val="00D51D82"/>
    <w:rsid w:val="00D53571"/>
    <w:rsid w:val="00D55DD1"/>
    <w:rsid w:val="00D61E76"/>
    <w:rsid w:val="00D65874"/>
    <w:rsid w:val="00D65AC1"/>
    <w:rsid w:val="00D7068F"/>
    <w:rsid w:val="00D75E0F"/>
    <w:rsid w:val="00D77EBD"/>
    <w:rsid w:val="00D825CF"/>
    <w:rsid w:val="00D837CF"/>
    <w:rsid w:val="00D83840"/>
    <w:rsid w:val="00D84B31"/>
    <w:rsid w:val="00D87431"/>
    <w:rsid w:val="00D9252A"/>
    <w:rsid w:val="00DA3B1A"/>
    <w:rsid w:val="00DA6603"/>
    <w:rsid w:val="00DA66DE"/>
    <w:rsid w:val="00DB4339"/>
    <w:rsid w:val="00DB6800"/>
    <w:rsid w:val="00DC4074"/>
    <w:rsid w:val="00DC4277"/>
    <w:rsid w:val="00DC54AF"/>
    <w:rsid w:val="00DC6078"/>
    <w:rsid w:val="00DC6497"/>
    <w:rsid w:val="00DC79AD"/>
    <w:rsid w:val="00DD07B3"/>
    <w:rsid w:val="00DD2075"/>
    <w:rsid w:val="00DD4BC4"/>
    <w:rsid w:val="00DD690C"/>
    <w:rsid w:val="00DD6CEA"/>
    <w:rsid w:val="00DD73B4"/>
    <w:rsid w:val="00DD788F"/>
    <w:rsid w:val="00DE01D4"/>
    <w:rsid w:val="00DE169B"/>
    <w:rsid w:val="00DE7F46"/>
    <w:rsid w:val="00DF015B"/>
    <w:rsid w:val="00DF05D8"/>
    <w:rsid w:val="00DF2281"/>
    <w:rsid w:val="00DF2868"/>
    <w:rsid w:val="00DF2937"/>
    <w:rsid w:val="00DF3417"/>
    <w:rsid w:val="00DF3C20"/>
    <w:rsid w:val="00DF79C5"/>
    <w:rsid w:val="00DF7B22"/>
    <w:rsid w:val="00E0277E"/>
    <w:rsid w:val="00E02CCB"/>
    <w:rsid w:val="00E03063"/>
    <w:rsid w:val="00E04B65"/>
    <w:rsid w:val="00E11419"/>
    <w:rsid w:val="00E12759"/>
    <w:rsid w:val="00E12CA9"/>
    <w:rsid w:val="00E13B78"/>
    <w:rsid w:val="00E14F2E"/>
    <w:rsid w:val="00E21C70"/>
    <w:rsid w:val="00E22D3E"/>
    <w:rsid w:val="00E258A5"/>
    <w:rsid w:val="00E272E2"/>
    <w:rsid w:val="00E27B6A"/>
    <w:rsid w:val="00E30E33"/>
    <w:rsid w:val="00E31841"/>
    <w:rsid w:val="00E31D24"/>
    <w:rsid w:val="00E40B5D"/>
    <w:rsid w:val="00E41CEF"/>
    <w:rsid w:val="00E4313A"/>
    <w:rsid w:val="00E45649"/>
    <w:rsid w:val="00E46036"/>
    <w:rsid w:val="00E47A3D"/>
    <w:rsid w:val="00E50EFD"/>
    <w:rsid w:val="00E54420"/>
    <w:rsid w:val="00E54792"/>
    <w:rsid w:val="00E54956"/>
    <w:rsid w:val="00E54A7F"/>
    <w:rsid w:val="00E54CE5"/>
    <w:rsid w:val="00E557A0"/>
    <w:rsid w:val="00E558E2"/>
    <w:rsid w:val="00E573F7"/>
    <w:rsid w:val="00E60283"/>
    <w:rsid w:val="00E645C5"/>
    <w:rsid w:val="00E654B8"/>
    <w:rsid w:val="00E658DA"/>
    <w:rsid w:val="00E6662E"/>
    <w:rsid w:val="00E667DA"/>
    <w:rsid w:val="00E70676"/>
    <w:rsid w:val="00E71466"/>
    <w:rsid w:val="00E71A11"/>
    <w:rsid w:val="00E73DC5"/>
    <w:rsid w:val="00E74AA0"/>
    <w:rsid w:val="00E82F2C"/>
    <w:rsid w:val="00E83BDA"/>
    <w:rsid w:val="00E846DB"/>
    <w:rsid w:val="00E86E0D"/>
    <w:rsid w:val="00E87EF5"/>
    <w:rsid w:val="00E9061A"/>
    <w:rsid w:val="00E90E1C"/>
    <w:rsid w:val="00E92885"/>
    <w:rsid w:val="00E97B28"/>
    <w:rsid w:val="00EA1B71"/>
    <w:rsid w:val="00EA3624"/>
    <w:rsid w:val="00EB1D97"/>
    <w:rsid w:val="00EB2E9A"/>
    <w:rsid w:val="00EB431E"/>
    <w:rsid w:val="00EB55A9"/>
    <w:rsid w:val="00EC110C"/>
    <w:rsid w:val="00EC3EF9"/>
    <w:rsid w:val="00EC44C5"/>
    <w:rsid w:val="00ED22A0"/>
    <w:rsid w:val="00ED5DA1"/>
    <w:rsid w:val="00ED621E"/>
    <w:rsid w:val="00ED6316"/>
    <w:rsid w:val="00EF4611"/>
    <w:rsid w:val="00EF5102"/>
    <w:rsid w:val="00EF568B"/>
    <w:rsid w:val="00EF6435"/>
    <w:rsid w:val="00EF69FD"/>
    <w:rsid w:val="00F025AA"/>
    <w:rsid w:val="00F05732"/>
    <w:rsid w:val="00F05CB3"/>
    <w:rsid w:val="00F10F0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14A"/>
    <w:rsid w:val="00F43B9B"/>
    <w:rsid w:val="00F477C9"/>
    <w:rsid w:val="00F47A25"/>
    <w:rsid w:val="00F500EC"/>
    <w:rsid w:val="00F50611"/>
    <w:rsid w:val="00F541C9"/>
    <w:rsid w:val="00F56A65"/>
    <w:rsid w:val="00F6024E"/>
    <w:rsid w:val="00F6347C"/>
    <w:rsid w:val="00F6352A"/>
    <w:rsid w:val="00F63EFE"/>
    <w:rsid w:val="00F642E1"/>
    <w:rsid w:val="00F7238A"/>
    <w:rsid w:val="00F74541"/>
    <w:rsid w:val="00F77199"/>
    <w:rsid w:val="00F8487C"/>
    <w:rsid w:val="00F87EAA"/>
    <w:rsid w:val="00F9236B"/>
    <w:rsid w:val="00F92B25"/>
    <w:rsid w:val="00F9303C"/>
    <w:rsid w:val="00F96B12"/>
    <w:rsid w:val="00FA2D67"/>
    <w:rsid w:val="00FA7DB4"/>
    <w:rsid w:val="00FB2EE9"/>
    <w:rsid w:val="00FB3809"/>
    <w:rsid w:val="00FB3909"/>
    <w:rsid w:val="00FC07FC"/>
    <w:rsid w:val="00FC34CC"/>
    <w:rsid w:val="00FC3978"/>
    <w:rsid w:val="00FC59D6"/>
    <w:rsid w:val="00FC6ED8"/>
    <w:rsid w:val="00FD3BF6"/>
    <w:rsid w:val="00FD4E69"/>
    <w:rsid w:val="00FD6CAB"/>
    <w:rsid w:val="00FD6D39"/>
    <w:rsid w:val="00FE001F"/>
    <w:rsid w:val="00FE03E5"/>
    <w:rsid w:val="00FE0915"/>
    <w:rsid w:val="00FE3951"/>
    <w:rsid w:val="00FE4DA2"/>
    <w:rsid w:val="00FE6B6C"/>
    <w:rsid w:val="00FF3BEF"/>
    <w:rsid w:val="00FF42F2"/>
    <w:rsid w:val="00FF4638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highlight">
    <w:name w:val="highlight"/>
    <w:basedOn w:val="DefaultParagraphFont"/>
    <w:rsid w:val="0000598D"/>
  </w:style>
  <w:style w:type="character" w:customStyle="1" w:styleId="c1">
    <w:name w:val="c1"/>
    <w:basedOn w:val="DefaultParagraphFont"/>
    <w:rsid w:val="003C0C02"/>
  </w:style>
  <w:style w:type="character" w:customStyle="1" w:styleId="na">
    <w:name w:val="na"/>
    <w:basedOn w:val="DefaultParagraphFont"/>
    <w:rsid w:val="003C0C02"/>
  </w:style>
  <w:style w:type="character" w:customStyle="1" w:styleId="pi">
    <w:name w:val="pi"/>
    <w:basedOn w:val="DefaultParagraphFont"/>
    <w:rsid w:val="003C0C02"/>
  </w:style>
  <w:style w:type="character" w:customStyle="1" w:styleId="s">
    <w:name w:val="s"/>
    <w:basedOn w:val="DefaultParagraphFont"/>
    <w:rsid w:val="003C0C02"/>
  </w:style>
  <w:style w:type="character" w:customStyle="1" w:styleId="s1">
    <w:name w:val="s1"/>
    <w:basedOn w:val="DefaultParagraphFont"/>
    <w:rsid w:val="003C0C02"/>
  </w:style>
  <w:style w:type="character" w:customStyle="1" w:styleId="token">
    <w:name w:val="token"/>
    <w:basedOn w:val="DefaultParagraphFont"/>
    <w:rsid w:val="00820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2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10.100.102.17:5000/hello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://10.100.102.17:5000/hello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172.42.42.100:32215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069A0811-26DF-42A6-80E6-6692788F4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7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2020-04-22T08:13:00Z</dcterms:created>
  <dcterms:modified xsi:type="dcterms:W3CDTF">2020-04-23T05:35:00Z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