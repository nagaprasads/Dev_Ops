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0505179D" w:rsidR="00275260" w:rsidRPr="00987BC4" w:rsidRDefault="002E0B6C" w:rsidP="00E71C4B">
      <w:pPr>
        <w:pStyle w:val="Heading1"/>
        <w:ind w:left="216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4736B69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="00E43B3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proofErr w:type="gramEnd"/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POD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6ADD6262" w:rsidR="00246C30" w:rsidRDefault="00192A5F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 w:rsidR="00375104">
        <w:rPr>
          <w:rFonts w:ascii="Segoe UI" w:hAnsi="Segoe UI" w:cs="Segoe UI"/>
          <w:color w:val="3C76A6" w:themeColor="accent5"/>
        </w:rPr>
        <w:t>/pod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502C5D53" w14:textId="7A15E5A5" w:rsidR="00375104" w:rsidRPr="00375104" w:rsidRDefault="00375104" w:rsidP="00375104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>
        <w:rPr>
          <w:rFonts w:ascii="Segoe UI" w:hAnsi="Segoe UI" w:cs="Segoe UI"/>
          <w:color w:val="3C76A6" w:themeColor="accent5"/>
        </w:rPr>
        <w:t>nginx</w:t>
      </w:r>
      <w:proofErr w:type="spellEnd"/>
      <w:r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7107E34" w14:textId="0EE05262" w:rsidR="00375104" w:rsidRDefault="00375104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</w:t>
      </w:r>
      <w:proofErr w:type="gramStart"/>
      <w:r w:rsidRPr="00375104">
        <w:rPr>
          <w:rFonts w:ascii="Segoe UI" w:hAnsi="Segoe UI" w:cs="Segoe UI"/>
          <w:color w:val="3C76A6" w:themeColor="accent5"/>
        </w:rPr>
        <w:t>pod.yaml</w:t>
      </w:r>
      <w:proofErr w:type="spellEnd"/>
      <w:proofErr w:type="gramEnd"/>
    </w:p>
    <w:p w14:paraId="4EC5408F" w14:textId="1BDEE6F8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pod/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514F88CA" w14:textId="77777777" w:rsidR="00D31BBF" w:rsidRDefault="00D31BBF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3F7B7F79" w14:textId="0083C6B5" w:rsidR="00375104" w:rsidRPr="00375104" w:rsidRDefault="00375104" w:rsidP="00375104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1E32DAF8" w14:textId="7D920283" w:rsidR="00375104" w:rsidRDefault="0037510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577526D" w14:textId="59919592" w:rsidR="00D31BBF" w:rsidRDefault="00D31BB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7B31A192" w14:textId="7ABDD8BE" w:rsidR="00D31BBF" w:rsidRPr="00120DA6" w:rsidRDefault="00D31BBF" w:rsidP="00D31BBF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READY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STATUS    RESTARTS   AGE</w:t>
      </w:r>
    </w:p>
    <w:p w14:paraId="3A6989AB" w14:textId="472624F9" w:rsidR="00D31BBF" w:rsidRPr="00120DA6" w:rsidRDefault="00D31BBF" w:rsidP="00D31BBF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nginx</w:t>
      </w:r>
      <w:proofErr w:type="spellEnd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1/1 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Running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0        </w:t>
      </w:r>
      <w:r w:rsid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10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s</w:t>
      </w:r>
    </w:p>
    <w:p w14:paraId="1C2DD2FD" w14:textId="34C7ABA9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B115034" w14:textId="123EC49E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0D09A044" w14:textId="45561364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715BD39" w14:textId="70BCB309" w:rsidR="00972709" w:rsidRPr="00375104" w:rsidRDefault="00972709" w:rsidP="00972709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To get more details of the POD, we can use the ‘get pods’ command </w:t>
      </w:r>
      <w:proofErr w:type="gramStart"/>
      <w:r>
        <w:rPr>
          <w:rFonts w:ascii="Segoe UI" w:hAnsi="Segoe UI" w:cs="Segoe UI"/>
          <w:color w:val="3C76A6" w:themeColor="accent5"/>
        </w:rPr>
        <w:t xml:space="preserve">with </w:t>
      </w:r>
      <w:r>
        <w:rPr>
          <w:rFonts w:ascii="Segoe UI" w:hAnsi="Segoe UI" w:cs="Segoe UI"/>
          <w:color w:val="3C76A6" w:themeColor="accent5"/>
        </w:rPr>
        <w:t xml:space="preserve"> </w:t>
      </w:r>
      <w:r>
        <w:rPr>
          <w:rFonts w:ascii="Segoe UI" w:hAnsi="Segoe UI" w:cs="Segoe UI"/>
          <w:color w:val="3C76A6" w:themeColor="accent5"/>
        </w:rPr>
        <w:t>‘</w:t>
      </w:r>
      <w:proofErr w:type="gramEnd"/>
      <w:r>
        <w:rPr>
          <w:rFonts w:ascii="Segoe UI" w:hAnsi="Segoe UI" w:cs="Segoe UI"/>
          <w:color w:val="3C76A6" w:themeColor="accent5"/>
        </w:rPr>
        <w:t>-o wide’ option</w:t>
      </w:r>
      <w:r w:rsidR="009278EB">
        <w:rPr>
          <w:rFonts w:ascii="Segoe UI" w:hAnsi="Segoe UI" w:cs="Segoe UI"/>
          <w:color w:val="3C76A6" w:themeColor="accent5"/>
        </w:rPr>
        <w:t>. Use the IP to confirm the Nginx is running on port 80.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56A73A6D" w14:textId="77777777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bookmarkStart w:id="0" w:name="_GoBack"/>
      <w:bookmarkEnd w:id="0"/>
    </w:p>
    <w:p w14:paraId="601C738B" w14:textId="2FD98C31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  <w:r w:rsidR="009278E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wide</w:t>
      </w:r>
    </w:p>
    <w:p w14:paraId="47E3EFAB" w14:textId="77777777" w:rsidR="00CC21C4" w:rsidRPr="00B05B7E" w:rsidRDefault="00CC21C4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D737E5A" w14:textId="77777777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Expected Output</w:t>
      </w:r>
    </w:p>
    <w:p w14:paraId="31B175EE" w14:textId="3A71782D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NAME    READY   STATUS    RESTARTS   AGE  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IP              NODE      NOMINATED NODE   READINESS GATES</w:t>
      </w:r>
    </w:p>
    <w:p w14:paraId="1B8CD9AA" w14:textId="2B246BCB" w:rsidR="00972709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</w:rPr>
      </w:pPr>
      <w:proofErr w:type="spell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</w:t>
      </w:r>
      <w:proofErr w:type="spell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1/1  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Running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</w:t>
      </w: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0          6m19s   192.168.188.26   ip-172-31-26-127.ap-southeast-</w:t>
      </w:r>
      <w:proofErr w:type="gram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1.compute</w:t>
      </w:r>
      <w:proofErr w:type="gram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.internal   &lt;none&gt;           &lt;none&gt;</w:t>
      </w:r>
    </w:p>
    <w:p w14:paraId="2F480CFC" w14:textId="7A26E8E6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41C1B917" w14:textId="3FE672CF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58B07C20" w14:textId="28A7BAD3" w:rsidR="009278EB" w:rsidRPr="00B05B7E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curl</w:t>
      </w: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7C9B">
        <w:rPr>
          <w:rFonts w:ascii="Segoe UI" w:hAnsi="Segoe UI" w:cs="Segoe UI"/>
          <w:color w:val="3C76A6" w:themeColor="accent5"/>
          <w:kern w:val="32"/>
          <w:sz w:val="22"/>
          <w:szCs w:val="22"/>
        </w:rPr>
        <w:t>192.168.188.26</w:t>
      </w:r>
      <w:r w:rsidRPr="00FB7C9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:80 </w:t>
      </w:r>
    </w:p>
    <w:p w14:paraId="06CF45AC" w14:textId="1EAAFB2A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</w:p>
    <w:p w14:paraId="20724B08" w14:textId="26617A33" w:rsidR="0005647B" w:rsidRPr="009278EB" w:rsidRDefault="0005647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Expected </w:t>
      </w:r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Output :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 -    Nginx landing page with the message  ‘</w:t>
      </w:r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Thank you for using </w:t>
      </w:r>
      <w:proofErr w:type="spellStart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nginx</w:t>
      </w:r>
      <w:proofErr w:type="spellEnd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.</w:t>
      </w:r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’</w:t>
      </w:r>
    </w:p>
    <w:p w14:paraId="276AA99A" w14:textId="26A4F388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4BFCD6C4" w14:textId="0CD7A4D7" w:rsidR="000243D4" w:rsidRPr="00375104" w:rsidRDefault="000243D4" w:rsidP="000243D4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To </w:t>
      </w:r>
      <w:r w:rsidR="00973B7B">
        <w:rPr>
          <w:rFonts w:ascii="Segoe UI" w:hAnsi="Segoe UI" w:cs="Segoe UI"/>
          <w:color w:val="3C76A6" w:themeColor="accent5"/>
        </w:rPr>
        <w:t>connect to the running container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211F6720" w14:textId="35F0DB87" w:rsidR="00B31DDC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 /bin/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74228994" w14:textId="17FA9CEE" w:rsidR="00973B7B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ls</w:t>
      </w:r>
    </w:p>
    <w:p w14:paraId="67F99CEA" w14:textId="469D4373" w:rsidR="00973B7B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exit</w:t>
      </w:r>
    </w:p>
    <w:p w14:paraId="1A316B6C" w14:textId="396E55E9" w:rsidR="00973B7B" w:rsidRPr="00973B7B" w:rsidRDefault="00F023AD" w:rsidP="00973B7B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To see the details of the POD</w:t>
      </w:r>
      <w:r w:rsidR="0015219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created.</w:t>
      </w:r>
    </w:p>
    <w:p w14:paraId="18E35F37" w14:textId="202D6EF2" w:rsidR="00973B7B" w:rsidRDefault="00F023AD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describe pod </w:t>
      </w:r>
      <w:proofErr w:type="spellStart"/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</w:p>
    <w:p w14:paraId="51A7BB14" w14:textId="0F494F0C" w:rsidR="00152192" w:rsidRDefault="00152192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Output: - </w:t>
      </w:r>
      <w:r w:rsidR="00F806E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Details of the pod including IP, Resource Details, Status </w:t>
      </w:r>
      <w:proofErr w:type="spellStart"/>
      <w:r w:rsidR="00F806ED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</w:p>
    <w:p w14:paraId="05A31BA7" w14:textId="77777777" w:rsidR="00F806ED" w:rsidRDefault="00F806ED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B2894FC" w14:textId="3DE1A4C8" w:rsidR="00F806ED" w:rsidRDefault="001C3502" w:rsidP="00F806ED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To see the POD logs</w:t>
      </w:r>
    </w:p>
    <w:p w14:paraId="0790DBC1" w14:textId="5FA873E1" w:rsidR="00ED5B65" w:rsidRDefault="00ED5B65" w:rsidP="00ED5B6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F149F">
        <w:rPr>
          <w:rFonts w:ascii="Segoe UI" w:hAnsi="Segoe UI" w:cs="Segoe UI"/>
          <w:color w:val="3C76A6" w:themeColor="accent5"/>
          <w:kern w:val="32"/>
          <w:sz w:val="22"/>
          <w:szCs w:val="22"/>
        </w:rPr>
        <w:t>logs</w:t>
      </w:r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</w:p>
    <w:p w14:paraId="73C2DBAE" w14:textId="3375DFC9" w:rsidR="001C3502" w:rsidRDefault="001C3502" w:rsidP="001C3502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Output: -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log output on the console</w:t>
      </w:r>
    </w:p>
    <w:p w14:paraId="0F5E5E38" w14:textId="1545E7EB" w:rsidR="001C3502" w:rsidRDefault="001C3502" w:rsidP="00D2218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5DECC8F" w14:textId="3B13B385" w:rsidR="00D2218B" w:rsidRDefault="00D0058C" w:rsidP="00D2218B">
      <w:pPr>
        <w:pStyle w:val="ListParagraph"/>
        <w:numPr>
          <w:ilvl w:val="0"/>
          <w:numId w:val="4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To get the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representation of the running pod</w:t>
      </w:r>
    </w:p>
    <w:p w14:paraId="7DDADB24" w14:textId="023BF697" w:rsidR="00D0058C" w:rsidRDefault="00D0058C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</w:p>
    <w:p w14:paraId="516FB973" w14:textId="6081DE39" w:rsidR="00082232" w:rsidRDefault="00082232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371136" w14:textId="7DE5C764" w:rsidR="00D65057" w:rsidRDefault="00D65057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Expected Output: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YAML representation of the POD</w:t>
      </w:r>
    </w:p>
    <w:p w14:paraId="731F55FD" w14:textId="1432C51F" w:rsidR="00EC2DF6" w:rsidRDefault="00EC2DF6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C0F3A0" w14:textId="574F3843" w:rsidR="00EC2DF6" w:rsidRDefault="00EC2DF6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52E34FD" w14:textId="77777777" w:rsidR="00EC2DF6" w:rsidRDefault="00EC2DF6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FBCB53A" w14:textId="4F8FD01E" w:rsidR="00082232" w:rsidRDefault="00082232" w:rsidP="00AB390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4C6355" w14:textId="22DF4872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>
        <w:rPr>
          <w:rFonts w:ascii="Segoe UI" w:hAnsi="Segoe UI" w:cs="Segoe UI"/>
          <w:color w:val="3C76A6" w:themeColor="accent5"/>
        </w:rPr>
        <w:t>2</w:t>
      </w:r>
    </w:p>
    <w:p w14:paraId="218B724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7DAC8CD8" w14:textId="68842DEE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Replication Controller</w:t>
      </w:r>
    </w:p>
    <w:p w14:paraId="5FA4465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C2C160F" w14:textId="77777777" w:rsidR="0072796A" w:rsidRPr="00471EC4" w:rsidRDefault="0072796A" w:rsidP="00225748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25700BD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1E98E53F" w14:textId="583C8891" w:rsidR="0072796A" w:rsidRPr="00DA643E" w:rsidRDefault="0072796A" w:rsidP="009D66F0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6A9F67DE" w14:textId="1BBA0125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9D66F0" w:rsidRPr="009D66F0">
        <w:t xml:space="preserve"> </w:t>
      </w:r>
      <w:proofErr w:type="spellStart"/>
      <w:r w:rsidR="009D66F0" w:rsidRPr="009D66F0">
        <w:rPr>
          <w:rFonts w:ascii="Segoe UI" w:hAnsi="Segoe UI" w:cs="Segoe UI"/>
          <w:color w:val="3C76A6" w:themeColor="accent5"/>
        </w:rPr>
        <w:t>replication_controller</w:t>
      </w:r>
      <w:proofErr w:type="spellEnd"/>
    </w:p>
    <w:p w14:paraId="0060A285" w14:textId="77777777" w:rsidR="0072796A" w:rsidRDefault="0072796A" w:rsidP="0072796A">
      <w:pPr>
        <w:rPr>
          <w:rFonts w:ascii="Segoe UI" w:hAnsi="Segoe UI" w:cs="Segoe UI"/>
          <w:color w:val="3C76A6" w:themeColor="accent5"/>
        </w:rPr>
      </w:pPr>
    </w:p>
    <w:p w14:paraId="164766E4" w14:textId="15133AFA" w:rsidR="0072796A" w:rsidRPr="009D66F0" w:rsidRDefault="0072796A" w:rsidP="009D66F0">
      <w:pPr>
        <w:pStyle w:val="ListParagraph"/>
        <w:numPr>
          <w:ilvl w:val="0"/>
          <w:numId w:val="48"/>
        </w:numPr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Create </w:t>
      </w:r>
      <w:r w:rsidR="009D66F0">
        <w:rPr>
          <w:rFonts w:ascii="Segoe UI" w:hAnsi="Segoe UI" w:cs="Segoe UI"/>
          <w:color w:val="3C76A6" w:themeColor="accent5"/>
        </w:rPr>
        <w:t xml:space="preserve">multiple instances of </w:t>
      </w:r>
      <w:proofErr w:type="spellStart"/>
      <w:r w:rsidRPr="009D66F0">
        <w:rPr>
          <w:rFonts w:ascii="Segoe UI" w:hAnsi="Segoe UI" w:cs="Segoe UI"/>
          <w:color w:val="3C76A6" w:themeColor="accent5"/>
        </w:rPr>
        <w:t>nginx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pod using the </w:t>
      </w:r>
      <w:r w:rsidR="009D66F0" w:rsidRPr="009D66F0">
        <w:rPr>
          <w:rFonts w:ascii="Segoe UI" w:hAnsi="Segoe UI" w:cs="Segoe UI"/>
          <w:color w:val="3C76A6" w:themeColor="accent5"/>
        </w:rPr>
        <w:t>ng-replication-</w:t>
      </w:r>
      <w:proofErr w:type="spellStart"/>
      <w:r w:rsidR="009D66F0" w:rsidRPr="009D66F0">
        <w:rPr>
          <w:rFonts w:ascii="Segoe UI" w:hAnsi="Segoe UI" w:cs="Segoe UI"/>
          <w:color w:val="3C76A6" w:themeColor="accent5"/>
        </w:rPr>
        <w:t>controller.yaml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file </w:t>
      </w:r>
    </w:p>
    <w:p w14:paraId="4C42F080" w14:textId="6FEB445D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r w:rsidR="009D66F0" w:rsidRPr="009D66F0">
        <w:rPr>
          <w:rFonts w:ascii="Segoe UI" w:hAnsi="Segoe UI" w:cs="Segoe UI"/>
          <w:color w:val="3C76A6" w:themeColor="accent5"/>
        </w:rPr>
        <w:t>ng-replication-</w:t>
      </w:r>
      <w:proofErr w:type="spellStart"/>
      <w:proofErr w:type="gramStart"/>
      <w:r w:rsidR="009D66F0" w:rsidRPr="009D66F0">
        <w:rPr>
          <w:rFonts w:ascii="Segoe UI" w:hAnsi="Segoe UI" w:cs="Segoe UI"/>
          <w:color w:val="3C76A6" w:themeColor="accent5"/>
        </w:rPr>
        <w:t>controller.yaml</w:t>
      </w:r>
      <w:proofErr w:type="spellEnd"/>
      <w:proofErr w:type="gramEnd"/>
    </w:p>
    <w:p w14:paraId="3F114522" w14:textId="684FFE9F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r w:rsidR="009D66F0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replicationcontroller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14960537" w14:textId="77777777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5A52DCFB" w14:textId="77777777" w:rsidR="0072796A" w:rsidRPr="00375104" w:rsidRDefault="0072796A" w:rsidP="009D66F0">
      <w:pPr>
        <w:pStyle w:val="ListParagraph"/>
        <w:numPr>
          <w:ilvl w:val="0"/>
          <w:numId w:val="48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37F46665" w14:textId="669464CD" w:rsidR="0072796A" w:rsidRDefault="0072796A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>rc</w:t>
      </w:r>
      <w:proofErr w:type="spellEnd"/>
    </w:p>
    <w:p w14:paraId="31E5215C" w14:textId="4A6E86D8" w:rsidR="001D110B" w:rsidRDefault="001D110B" w:rsidP="001D110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pods</w:t>
      </w:r>
    </w:p>
    <w:p w14:paraId="65EC0C13" w14:textId="77777777" w:rsidR="001D110B" w:rsidRDefault="001D110B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6090908" w14:textId="77777777" w:rsidR="0072796A" w:rsidRDefault="0072796A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44809731" w14:textId="3555FE2F" w:rsidR="001D110B" w:rsidRDefault="001D110B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</w:t>
      </w:r>
      <w:r w:rsidR="00611CED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instances </w:t>
      </w: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should get created.</w:t>
      </w:r>
    </w:p>
    <w:p w14:paraId="5B2FFCF7" w14:textId="25CF0CA6" w:rsidR="0011586E" w:rsidRDefault="0011586E" w:rsidP="00225748">
      <w:pPr>
        <w:ind w:left="0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</w:p>
    <w:p w14:paraId="1324F8C6" w14:textId="6A4057F9" w:rsidR="00225748" w:rsidRDefault="0022574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17BD0D6" w14:textId="4607725D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6BB44B6" w14:textId="7947B54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F038492" w14:textId="5501AC08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C318453" w14:textId="52AE40B0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1F4864B" w14:textId="1CD0A35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B1828DE" w14:textId="38E47D5A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0A9C215" w14:textId="7B87780A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12EA83F" w14:textId="4ECFFDA2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>
        <w:rPr>
          <w:rFonts w:ascii="Segoe UI" w:hAnsi="Segoe UI" w:cs="Segoe UI"/>
          <w:color w:val="3C76A6" w:themeColor="accent5"/>
        </w:rPr>
        <w:t>3</w:t>
      </w:r>
    </w:p>
    <w:p w14:paraId="15F946F7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7242F8D" w14:textId="7178DEFC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Replica</w:t>
      </w:r>
      <w:r>
        <w:rPr>
          <w:rFonts w:ascii="Segoe UI" w:hAnsi="Segoe UI" w:cs="Segoe UI"/>
          <w:color w:val="3C76A6" w:themeColor="accent5"/>
        </w:rPr>
        <w:t>Set</w:t>
      </w:r>
      <w:proofErr w:type="spellEnd"/>
    </w:p>
    <w:p w14:paraId="6240E214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6E2DF965" w14:textId="77777777" w:rsidR="00F44AC7" w:rsidRPr="00471EC4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74C5999D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5BA31B0A" w14:textId="77777777" w:rsidR="00F44AC7" w:rsidRPr="00DA643E" w:rsidRDefault="00F44AC7" w:rsidP="00F44AC7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1B5123FB" w14:textId="6D4BD21F" w:rsidR="00F44AC7" w:rsidRDefault="00F44AC7" w:rsidP="00F44AC7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743A8B" w:rsidRPr="00743A8B">
        <w:t xml:space="preserve"> </w:t>
      </w:r>
      <w:proofErr w:type="spellStart"/>
      <w:r w:rsidR="00743A8B" w:rsidRPr="00743A8B">
        <w:rPr>
          <w:rFonts w:ascii="Segoe UI" w:hAnsi="Segoe UI" w:cs="Segoe UI"/>
          <w:color w:val="3C76A6" w:themeColor="accent5"/>
        </w:rPr>
        <w:t>replicationset</w:t>
      </w:r>
      <w:proofErr w:type="spellEnd"/>
    </w:p>
    <w:p w14:paraId="12DE0364" w14:textId="77777777" w:rsidR="00F44AC7" w:rsidRDefault="00F44AC7" w:rsidP="00F44AC7">
      <w:pPr>
        <w:rPr>
          <w:rFonts w:ascii="Segoe UI" w:hAnsi="Segoe UI" w:cs="Segoe UI"/>
          <w:color w:val="3C76A6" w:themeColor="accent5"/>
        </w:rPr>
      </w:pPr>
    </w:p>
    <w:p w14:paraId="6A34D770" w14:textId="487C2426" w:rsidR="00F44AC7" w:rsidRPr="009D66F0" w:rsidRDefault="00F44AC7" w:rsidP="00F44AC7">
      <w:pPr>
        <w:pStyle w:val="ListParagraph"/>
        <w:numPr>
          <w:ilvl w:val="0"/>
          <w:numId w:val="48"/>
        </w:numPr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Create </w:t>
      </w:r>
      <w:r>
        <w:rPr>
          <w:rFonts w:ascii="Segoe UI" w:hAnsi="Segoe UI" w:cs="Segoe UI"/>
          <w:color w:val="3C76A6" w:themeColor="accent5"/>
        </w:rPr>
        <w:t xml:space="preserve">multiple instances of </w:t>
      </w:r>
      <w:proofErr w:type="spellStart"/>
      <w:r w:rsidRPr="009D66F0">
        <w:rPr>
          <w:rFonts w:ascii="Segoe UI" w:hAnsi="Segoe UI" w:cs="Segoe UI"/>
          <w:color w:val="3C76A6" w:themeColor="accent5"/>
        </w:rPr>
        <w:t>nginx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="00743A8B" w:rsidRPr="00743A8B">
        <w:rPr>
          <w:rFonts w:ascii="Segoe UI" w:hAnsi="Segoe UI" w:cs="Segoe UI"/>
          <w:color w:val="3C76A6" w:themeColor="accent5"/>
        </w:rPr>
        <w:t>nginx-replicaset.yaml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file </w:t>
      </w:r>
    </w:p>
    <w:p w14:paraId="0839C1CD" w14:textId="0DF5FD04" w:rsidR="00F44AC7" w:rsidRDefault="00F44AC7" w:rsidP="00F44AC7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743A8B" w:rsidRPr="00743A8B">
        <w:rPr>
          <w:rFonts w:ascii="Segoe UI" w:hAnsi="Segoe UI" w:cs="Segoe UI"/>
          <w:color w:val="3C76A6" w:themeColor="accent5"/>
        </w:rPr>
        <w:t>nginx-</w:t>
      </w:r>
      <w:proofErr w:type="gramStart"/>
      <w:r w:rsidR="00743A8B" w:rsidRPr="00743A8B">
        <w:rPr>
          <w:rFonts w:ascii="Segoe UI" w:hAnsi="Segoe UI" w:cs="Segoe UI"/>
          <w:color w:val="3C76A6" w:themeColor="accent5"/>
        </w:rPr>
        <w:t>replicaset.yaml</w:t>
      </w:r>
      <w:proofErr w:type="spellEnd"/>
      <w:proofErr w:type="gramEnd"/>
    </w:p>
    <w:p w14:paraId="2ACC8E58" w14:textId="7F9E0D00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r w:rsidR="00743A8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replicaset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047D9AA4" w14:textId="77777777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1A242CB" w14:textId="77777777" w:rsidR="00F44AC7" w:rsidRPr="00375104" w:rsidRDefault="00F44AC7" w:rsidP="00F44AC7">
      <w:pPr>
        <w:pStyle w:val="ListParagraph"/>
        <w:numPr>
          <w:ilvl w:val="0"/>
          <w:numId w:val="48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28E94EF2" w14:textId="08772E40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</w:t>
      </w:r>
      <w:r w:rsidR="0081621C">
        <w:rPr>
          <w:rFonts w:ascii="Segoe UI" w:hAnsi="Segoe UI" w:cs="Segoe UI"/>
          <w:color w:val="3C76A6" w:themeColor="accent5"/>
          <w:kern w:val="32"/>
          <w:sz w:val="22"/>
          <w:szCs w:val="22"/>
        </w:rPr>
        <w:t>s</w:t>
      </w:r>
      <w:proofErr w:type="spellEnd"/>
    </w:p>
    <w:p w14:paraId="198674A8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5636033B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26E318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7BE308CD" w14:textId="77777777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instances should get created.</w:t>
      </w:r>
    </w:p>
    <w:p w14:paraId="171524BA" w14:textId="473F89BE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B940B32" w14:textId="297E80D1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5208AF1" w14:textId="7C7F4884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A0DF1A8" w14:textId="43FC7DB1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86EC9F7" w14:textId="5D46DA53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2329AF1" w14:textId="6A6EBB88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51D4227" w14:textId="3E7F924F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F1CA6C2" w14:textId="493633F2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F73B217" w14:textId="0E48FF77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BB1BD07" w14:textId="41A494D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>
        <w:rPr>
          <w:rFonts w:ascii="Segoe UI" w:hAnsi="Segoe UI" w:cs="Segoe UI"/>
          <w:color w:val="3C76A6" w:themeColor="accent5"/>
        </w:rPr>
        <w:t>4</w:t>
      </w:r>
    </w:p>
    <w:p w14:paraId="4CAD8A96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AA7C8D" w14:textId="7C6C71A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Deployment</w:t>
      </w:r>
    </w:p>
    <w:p w14:paraId="7F7901D0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60478B89" w14:textId="77777777" w:rsidR="00FF2CC8" w:rsidRPr="00471EC4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33C0F417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0C60F0B9" w14:textId="77777777" w:rsidR="00FF2CC8" w:rsidRPr="00DA643E" w:rsidRDefault="00FF2CC8" w:rsidP="00FF2CC8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7DFF9EED" w14:textId="09BF9529" w:rsidR="00FF2CC8" w:rsidRDefault="00FF2CC8" w:rsidP="00FF2CC8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FA022B">
        <w:rPr>
          <w:rFonts w:ascii="Segoe UI" w:hAnsi="Segoe UI" w:cs="Segoe UI"/>
          <w:color w:val="3C76A6" w:themeColor="accent5"/>
        </w:rPr>
        <w:t>deployment</w:t>
      </w:r>
    </w:p>
    <w:p w14:paraId="5280F35E" w14:textId="77777777" w:rsidR="00FF2CC8" w:rsidRDefault="00FF2CC8" w:rsidP="00FF2CC8">
      <w:pPr>
        <w:rPr>
          <w:rFonts w:ascii="Segoe UI" w:hAnsi="Segoe UI" w:cs="Segoe UI"/>
          <w:color w:val="3C76A6" w:themeColor="accent5"/>
        </w:rPr>
      </w:pPr>
    </w:p>
    <w:p w14:paraId="38052DFF" w14:textId="592CAC1C" w:rsidR="00FF2CC8" w:rsidRPr="00EA6D9E" w:rsidRDefault="00FF2CC8" w:rsidP="00EA6D9E">
      <w:pPr>
        <w:pStyle w:val="ListParagraph"/>
        <w:numPr>
          <w:ilvl w:val="0"/>
          <w:numId w:val="49"/>
        </w:numPr>
        <w:rPr>
          <w:rFonts w:ascii="Segoe UI" w:hAnsi="Segoe UI" w:cs="Segoe UI"/>
          <w:color w:val="3C76A6" w:themeColor="accent5"/>
        </w:rPr>
      </w:pPr>
      <w:r w:rsidRPr="00EA6D9E">
        <w:rPr>
          <w:rFonts w:ascii="Segoe UI" w:hAnsi="Segoe UI" w:cs="Segoe UI"/>
          <w:color w:val="3C76A6" w:themeColor="accent5"/>
        </w:rPr>
        <w:t xml:space="preserve">Create multiple instances of </w:t>
      </w:r>
      <w:proofErr w:type="spellStart"/>
      <w:r w:rsidRPr="00EA6D9E">
        <w:rPr>
          <w:rFonts w:ascii="Segoe UI" w:hAnsi="Segoe UI" w:cs="Segoe UI"/>
          <w:color w:val="3C76A6" w:themeColor="accent5"/>
        </w:rPr>
        <w:t>nginx</w:t>
      </w:r>
      <w:proofErr w:type="spellEnd"/>
      <w:r w:rsidRPr="00EA6D9E"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EA6D9E">
        <w:rPr>
          <w:rFonts w:ascii="Segoe UI" w:hAnsi="Segoe UI" w:cs="Segoe UI"/>
          <w:color w:val="3C76A6" w:themeColor="accent5"/>
        </w:rPr>
        <w:t>nginx-</w:t>
      </w:r>
      <w:r w:rsidR="00FA022B">
        <w:rPr>
          <w:rFonts w:ascii="Segoe UI" w:hAnsi="Segoe UI" w:cs="Segoe UI"/>
          <w:color w:val="3C76A6" w:themeColor="accent5"/>
        </w:rPr>
        <w:t>deployment</w:t>
      </w:r>
      <w:r w:rsidRPr="00EA6D9E">
        <w:rPr>
          <w:rFonts w:ascii="Segoe UI" w:hAnsi="Segoe UI" w:cs="Segoe UI"/>
          <w:color w:val="3C76A6" w:themeColor="accent5"/>
        </w:rPr>
        <w:t>.yaml</w:t>
      </w:r>
      <w:proofErr w:type="spellEnd"/>
      <w:r w:rsidRPr="00EA6D9E">
        <w:rPr>
          <w:rFonts w:ascii="Segoe UI" w:hAnsi="Segoe UI" w:cs="Segoe UI"/>
          <w:color w:val="3C76A6" w:themeColor="accent5"/>
        </w:rPr>
        <w:t xml:space="preserve"> file </w:t>
      </w:r>
    </w:p>
    <w:p w14:paraId="39C2691A" w14:textId="3183CACD" w:rsidR="00FF2CC8" w:rsidRDefault="00FF2CC8" w:rsidP="00FF2CC8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743A8B">
        <w:rPr>
          <w:rFonts w:ascii="Segoe UI" w:hAnsi="Segoe UI" w:cs="Segoe UI"/>
          <w:color w:val="3C76A6" w:themeColor="accent5"/>
        </w:rPr>
        <w:t>nginx-</w:t>
      </w:r>
      <w:proofErr w:type="gramStart"/>
      <w:r w:rsidR="00E43457">
        <w:rPr>
          <w:rFonts w:ascii="Segoe UI" w:hAnsi="Segoe UI" w:cs="Segoe UI"/>
          <w:color w:val="3C76A6" w:themeColor="accent5"/>
        </w:rPr>
        <w:t>deployment</w:t>
      </w:r>
      <w:r w:rsidRPr="00743A8B">
        <w:rPr>
          <w:rFonts w:ascii="Segoe UI" w:hAnsi="Segoe UI" w:cs="Segoe UI"/>
          <w:color w:val="3C76A6" w:themeColor="accent5"/>
        </w:rPr>
        <w:t>.yaml</w:t>
      </w:r>
      <w:proofErr w:type="spellEnd"/>
      <w:proofErr w:type="gramEnd"/>
    </w:p>
    <w:p w14:paraId="23FE5E36" w14:textId="315AE6A3" w:rsidR="00FF2CC8" w:rsidRPr="008F59DD" w:rsidRDefault="00FF2CC8" w:rsidP="00FF2CC8">
      <w:pPr>
        <w:rPr>
          <w:rFonts w:ascii="Segoe UI" w:hAnsi="Segoe UI" w:cs="Segoe UI"/>
          <w:color w:val="3C76A6" w:themeColor="accent5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proofErr w:type="gramStart"/>
      <w:r w:rsidR="007D6B94" w:rsidRPr="008F59DD">
        <w:rPr>
          <w:rFonts w:ascii="Segoe UI" w:hAnsi="Segoe UI" w:cs="Segoe UI"/>
          <w:color w:val="3C76A6" w:themeColor="accent5"/>
        </w:rPr>
        <w:t>deployment.apps</w:t>
      </w:r>
      <w:proofErr w:type="spellEnd"/>
      <w:proofErr w:type="gramEnd"/>
      <w:r w:rsidR="007D6B94" w:rsidRPr="008F59DD">
        <w:rPr>
          <w:rFonts w:ascii="Segoe UI" w:hAnsi="Segoe UI" w:cs="Segoe UI"/>
          <w:color w:val="3C76A6" w:themeColor="accent5"/>
        </w:rPr>
        <w:t>/</w:t>
      </w:r>
      <w:proofErr w:type="spellStart"/>
      <w:r w:rsidR="007D6B94" w:rsidRPr="008F59DD">
        <w:rPr>
          <w:rFonts w:ascii="Segoe UI" w:hAnsi="Segoe UI" w:cs="Segoe UI"/>
          <w:color w:val="3C76A6" w:themeColor="accent5"/>
        </w:rPr>
        <w:t>nginx</w:t>
      </w:r>
      <w:proofErr w:type="spellEnd"/>
      <w:r w:rsidR="007D6B94" w:rsidRPr="008F59DD">
        <w:rPr>
          <w:rFonts w:ascii="Segoe UI" w:hAnsi="Segoe UI" w:cs="Segoe UI"/>
          <w:color w:val="3C76A6" w:themeColor="accent5"/>
        </w:rPr>
        <w:t>-deployment created</w:t>
      </w:r>
    </w:p>
    <w:p w14:paraId="074ECF4A" w14:textId="77777777" w:rsidR="007D6B94" w:rsidRDefault="007D6B94" w:rsidP="00FF2CC8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07109F7" w14:textId="77777777" w:rsidR="00FF2CC8" w:rsidRPr="00375104" w:rsidRDefault="00FF2CC8" w:rsidP="00EA6D9E">
      <w:pPr>
        <w:pStyle w:val="ListParagraph"/>
        <w:numPr>
          <w:ilvl w:val="0"/>
          <w:numId w:val="4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7B84CE1D" w14:textId="350B4D6D" w:rsidR="00604F0A" w:rsidRDefault="00604F0A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deployment</w:t>
      </w:r>
    </w:p>
    <w:p w14:paraId="0DA620B9" w14:textId="39420FAE" w:rsidR="00A91A8F" w:rsidRDefault="00A91A8F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A9F40E8" w14:textId="77777777" w:rsid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19D9F39C" w14:textId="77777777" w:rsidR="00A91A8F" w:rsidRP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A91A8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NAME                          DESIRED   CURRENT   READY   AGE</w:t>
      </w:r>
    </w:p>
    <w:p w14:paraId="312C3C4B" w14:textId="54F7239A" w:rsid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A91A8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nginx-deployment-6bbb7cb484   2         2         2       100m</w:t>
      </w:r>
    </w:p>
    <w:p w14:paraId="3B984C74" w14:textId="28B67A76" w:rsidR="00FF2CC8" w:rsidRDefault="00FF2CC8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5CB9E491" w14:textId="77777777" w:rsidR="00FF2CC8" w:rsidRDefault="00FF2CC8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11841EBC" w14:textId="77777777" w:rsidR="00A91A8F" w:rsidRDefault="00A91A8F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8802D91" w14:textId="77777777" w:rsidR="00FF2CC8" w:rsidRDefault="00FF2CC8" w:rsidP="00FF2CC8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instances should get created.</w:t>
      </w:r>
    </w:p>
    <w:p w14:paraId="787D89B1" w14:textId="77777777" w:rsidR="00972A55" w:rsidRPr="00972A55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NAME                                READY   STATUS    RESTARTS   AGE</w:t>
      </w:r>
    </w:p>
    <w:p w14:paraId="03184FDA" w14:textId="4A052608" w:rsidR="00972A55" w:rsidRPr="00972A55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nginx-deployment-6bbb7cb484-572tx   1/1     Running   0          102m</w:t>
      </w:r>
    </w:p>
    <w:p w14:paraId="217D36F3" w14:textId="3BC1FC16" w:rsidR="00FF2CC8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nginx-deployment-6bbb7cb484-j58f4   1/1     Running   0          102m</w:t>
      </w:r>
    </w:p>
    <w:p w14:paraId="663805F2" w14:textId="5C06FAF6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2D69593" w14:textId="4D34D296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E7FA871" w14:textId="026E0319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7664506" w14:textId="4BD51C76" w:rsidR="00FE6A1B" w:rsidRDefault="00FE6A1B" w:rsidP="00FE6A1B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Modify the deployment</w:t>
      </w:r>
      <w:r w:rsidR="0057040A">
        <w:rPr>
          <w:rFonts w:ascii="Segoe UI" w:hAnsi="Segoe UI" w:cs="Segoe UI"/>
          <w:color w:val="3C76A6" w:themeColor="accent5"/>
          <w:sz w:val="22"/>
          <w:szCs w:val="22"/>
        </w:rPr>
        <w:t xml:space="preserve"> to use different image</w:t>
      </w:r>
    </w:p>
    <w:p w14:paraId="517975ED" w14:textId="6CEC7CDC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set image 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deployment 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=nginx: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1.17</w:t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--record</w:t>
      </w:r>
    </w:p>
    <w:p w14:paraId="716B031D" w14:textId="63D9963B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2D6533EB" w14:textId="34B674FB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 new replication set will be created. Run the above step few times to see the behavior</w:t>
      </w:r>
    </w:p>
    <w:p w14:paraId="29A89344" w14:textId="56B2878A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ED2A136" w14:textId="0B6EB531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217F8529" w14:textId="2963CA6D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1         1         1       110m</w:t>
      </w:r>
    </w:p>
    <w:p w14:paraId="34244924" w14:textId="299239DB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1       9s</w:t>
      </w:r>
    </w:p>
    <w:p w14:paraId="6F16BC59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[root@ip-172-31-21-212 </w:t>
      </w:r>
      <w:proofErr w:type="spellStart"/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get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rs</w:t>
      </w:r>
      <w:proofErr w:type="spellEnd"/>
    </w:p>
    <w:p w14:paraId="56448D1B" w14:textId="5D3EA5A9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1EE61881" w14:textId="3762CA46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0         0         0       110m</w:t>
      </w:r>
    </w:p>
    <w:p w14:paraId="7C46E294" w14:textId="0BCF5680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2       13s</w:t>
      </w:r>
    </w:p>
    <w:p w14:paraId="466F402D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[root@ip-172-31-21-212 </w:t>
      </w:r>
      <w:proofErr w:type="spellStart"/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get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rs</w:t>
      </w:r>
      <w:proofErr w:type="spellEnd"/>
    </w:p>
    <w:p w14:paraId="34FDD44B" w14:textId="334D4D4E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08C601D7" w14:textId="6118C8A4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0         0         0       110m</w:t>
      </w:r>
    </w:p>
    <w:p w14:paraId="1A06A87B" w14:textId="4B477EC2" w:rsid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2       14s</w:t>
      </w:r>
    </w:p>
    <w:p w14:paraId="45377E00" w14:textId="77777777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C0A0321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[root@ip-172-31-21-212 </w:t>
      </w:r>
      <w:proofErr w:type="spellStart"/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rollout history 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7FE588BD" w14:textId="77777777" w:rsidR="006A40F4" w:rsidRDefault="006A40F4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4726C7B4" w14:textId="1A566821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proofErr w:type="gram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proofErr w:type="gram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</w:t>
      </w:r>
    </w:p>
    <w:p w14:paraId="35C81F81" w14:textId="77777777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gram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REVISION  CHANGE</w:t>
      </w:r>
      <w:proofErr w:type="gram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-CAUSE</w:t>
      </w:r>
    </w:p>
    <w:p w14:paraId="596D6CE8" w14:textId="77777777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1         &lt;none&gt;</w:t>
      </w:r>
    </w:p>
    <w:p w14:paraId="0674FE0F" w14:textId="65293ED6" w:rsid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2        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set image deployment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-deployment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=nginx:1.17 --record=true</w:t>
      </w:r>
    </w:p>
    <w:p w14:paraId="7A5C855C" w14:textId="4A7510A9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80CEF27" w14:textId="733F50C7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F0AE989" w14:textId="40AE27BA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436E72E" w14:textId="794FBD07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313B659" w14:textId="2647311A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43371D7" w14:textId="5F803D6B" w:rsidR="009E7A6C" w:rsidRDefault="00D7621A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Rollback changes made</w:t>
      </w:r>
      <w:r w:rsidRPr="00D7621A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on </w:t>
      </w:r>
      <w:r w:rsidRPr="00D7621A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the deployment</w:t>
      </w:r>
    </w:p>
    <w:p w14:paraId="02228643" w14:textId="212F7897" w:rsidR="00D7621A" w:rsidRPr="00D7621A" w:rsidRDefault="00D7621A" w:rsidP="00D7621A">
      <w:pPr>
        <w:pStyle w:val="HTMLPreformatted"/>
        <w:shd w:val="clear" w:color="auto" w:fill="F6F6F6"/>
        <w:spacing w:line="360" w:lineRule="atLeast"/>
        <w:ind w:left="0"/>
        <w:textAlignment w:val="baseline"/>
        <w:rPr>
          <w:rFonts w:ascii="Segoe UI" w:hAnsi="Segoe UI" w:cs="Segoe UI"/>
          <w:color w:val="3C76A6" w:themeColor="accent5"/>
          <w:kern w:val="3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Cs w:val="22"/>
        </w:rPr>
        <w:t xml:space="preserve">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Cs w:val="22"/>
        </w:rPr>
        <w:t>kubectl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Cs w:val="22"/>
        </w:rPr>
        <w:t xml:space="preserve"> rollout history deployment </w:t>
      </w:r>
      <w:proofErr w:type="spellStart"/>
      <w:r w:rsidR="001D1D80">
        <w:rPr>
          <w:rFonts w:ascii="Segoe UI" w:hAnsi="Segoe UI" w:cs="Segoe UI"/>
          <w:color w:val="3C76A6" w:themeColor="accent5"/>
          <w:kern w:val="32"/>
          <w:szCs w:val="22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Cs w:val="22"/>
        </w:rPr>
        <w:t>-deployment --revision=1</w:t>
      </w:r>
    </w:p>
    <w:p w14:paraId="5D186FFF" w14:textId="77777777" w:rsidR="00D7621A" w:rsidRDefault="00D7621A" w:rsidP="00D7621A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86E0F7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proofErr w:type="gram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proofErr w:type="gram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 with revision #1</w:t>
      </w:r>
    </w:p>
    <w:p w14:paraId="21538F4A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Pod Template:</w:t>
      </w:r>
    </w:p>
    <w:p w14:paraId="1DACBB90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Labels:       pod-template-hash=6bbb7cb484</w:t>
      </w:r>
    </w:p>
    <w:p w14:paraId="06A4473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    software=light-reverse-proxy</w:t>
      </w:r>
    </w:p>
    <w:p w14:paraId="674C38BB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Containers:</w:t>
      </w:r>
    </w:p>
    <w:p w14:paraId="72294987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:</w:t>
      </w:r>
    </w:p>
    <w:p w14:paraId="34F6B9F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Image:     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</w:p>
    <w:p w14:paraId="78488D7E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Port:       80/TCP</w:t>
      </w:r>
    </w:p>
    <w:p w14:paraId="12692266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Host Port:  0/TCP</w:t>
      </w:r>
    </w:p>
    <w:p w14:paraId="66594DD6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Environment:        &lt;none&gt;</w:t>
      </w:r>
    </w:p>
    <w:p w14:paraId="0B0C0015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Mounts:     &lt;none&gt;</w:t>
      </w:r>
    </w:p>
    <w:p w14:paraId="45D49778" w14:textId="666BEA56" w:rsidR="00D7621A" w:rsidRPr="00FE6A1B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Volumes:      &lt;none&gt;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75C5F1A7" w14:textId="27052CB4" w:rsidR="00D7621A" w:rsidRDefault="00D7621A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2DA4BC09" w14:textId="4C99E686" w:rsidR="00AA695E" w:rsidRPr="00AA695E" w:rsidRDefault="00AA695E" w:rsidP="00AA695E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rollout undo  deployment </w:t>
      </w:r>
      <w:proofErr w:type="spellStart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 --to-revision=1</w:t>
      </w:r>
    </w:p>
    <w:p w14:paraId="3656D444" w14:textId="5300F9E2" w:rsidR="00360891" w:rsidRDefault="00360891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0AD123FD" w14:textId="77777777" w:rsidR="00CB6253" w:rsidRDefault="00BB59AF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Update the </w:t>
      </w:r>
      <w:r w:rsidR="00CB625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No of </w:t>
      </w: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replica</w:t>
      </w:r>
      <w:r w:rsidR="00CB625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using scale</w:t>
      </w:r>
    </w:p>
    <w:p w14:paraId="677F322F" w14:textId="5C2F7C2E" w:rsidR="00D42D43" w:rsidRDefault="00681B2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BB59AF" w:rsidRPr="00BB59AF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scale --replicas=4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438FECDA" w14:textId="39F827AB" w:rsidR="00B24297" w:rsidRDefault="00B24297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00169C1F" w14:textId="7E70124C" w:rsidR="00B24297" w:rsidRDefault="00B24297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C7AE0ED" w14:textId="32E5EE40" w:rsidR="00B24297" w:rsidRDefault="007566A1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7566A1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Pause and Resume deployment</w:t>
      </w:r>
    </w:p>
    <w:p w14:paraId="39F1E5D1" w14:textId="5B4B9C80" w:rsidR="00F82E0C" w:rsidRPr="000C5EE5" w:rsidRDefault="000C5EE5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C5EE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Allow us to pause the deployment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and apply the changes without a rollout. Once the resume is executed only the updated changes will be rolled out.</w:t>
      </w:r>
    </w:p>
    <w:p w14:paraId="687DEC46" w14:textId="77777777" w:rsidR="00F82E0C" w:rsidRDefault="00F82E0C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76DAF0CA" w14:textId="77777777" w:rsidR="00F82E0C" w:rsidRPr="007566A1" w:rsidRDefault="00F82E0C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4D209BE7" w14:textId="62FC4E12" w:rsidR="007566A1" w:rsidRDefault="007566A1" w:rsidP="007566A1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B59AF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pause</w:t>
      </w:r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1CD376E8" w14:textId="57BAC35F" w:rsidR="00CB7FC4" w:rsidRDefault="00CB7FC4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set image deployment 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=nginx: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1.1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9</w:t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F82E0C">
        <w:rPr>
          <w:rFonts w:ascii="Segoe UI" w:hAnsi="Segoe UI" w:cs="Segoe UI"/>
          <w:color w:val="3C76A6" w:themeColor="accent5"/>
          <w:kern w:val="32"/>
          <w:sz w:val="22"/>
          <w:szCs w:val="22"/>
        </w:rPr>
        <w:t>–</w:t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record</w:t>
      </w:r>
    </w:p>
    <w:p w14:paraId="003A057C" w14:textId="0A9CA7E9" w:rsidR="00F82E0C" w:rsidRDefault="00C222ED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spellStart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36E24AC5" w14:textId="42C157A2" w:rsidR="00C222ED" w:rsidRDefault="000E11AA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B59AF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D67BFE">
        <w:rPr>
          <w:rFonts w:ascii="Segoe UI" w:hAnsi="Segoe UI" w:cs="Segoe UI"/>
          <w:color w:val="3C76A6" w:themeColor="accent5"/>
          <w:kern w:val="32"/>
          <w:sz w:val="22"/>
          <w:szCs w:val="22"/>
        </w:rPr>
        <w:t>resume</w:t>
      </w:r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0E4BB4CD" w14:textId="5F87DAA6" w:rsidR="000A0688" w:rsidRDefault="000A0688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D2067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Now check the status to </w:t>
      </w:r>
      <w:r w:rsidR="000D2067" w:rsidRPr="000D2067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confirm the new deployment is rolled out.</w:t>
      </w:r>
    </w:p>
    <w:p w14:paraId="361D990F" w14:textId="77777777" w:rsidR="00D67BFE" w:rsidRDefault="00D67BFE" w:rsidP="00D67BFE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spellStart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4891EF3C" w14:textId="288592A4" w:rsidR="007566A1" w:rsidRDefault="007566A1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7576E47" w14:textId="073F245A" w:rsidR="00D67BFE" w:rsidRPr="00130609" w:rsidRDefault="00C96707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r w:rsidRPr="00130609">
        <w:rPr>
          <w:rFonts w:ascii="Segoe UI" w:hAnsi="Segoe UI" w:cs="Segoe UI"/>
          <w:b/>
          <w:bCs/>
          <w:color w:val="3C76A6" w:themeColor="accent5"/>
          <w:kern w:val="32"/>
        </w:rPr>
        <w:t>Deployment Strategy</w:t>
      </w:r>
    </w:p>
    <w:p w14:paraId="4931D134" w14:textId="67A33397" w:rsidR="00B82518" w:rsidRPr="00130609" w:rsidRDefault="00B82518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130609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Strategy - Recreate </w:t>
      </w:r>
    </w:p>
    <w:p w14:paraId="79593BC0" w14:textId="6CFE25A1" w:rsidR="00066239" w:rsidRDefault="00B8251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apply -f   </w:t>
      </w:r>
      <w:proofErr w:type="spellStart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-deployment-</w:t>
      </w:r>
      <w:proofErr w:type="spellStart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recreate.yaml</w:t>
      </w:r>
      <w:proofErr w:type="spellEnd"/>
    </w:p>
    <w:p w14:paraId="372EEEE2" w14:textId="5D1F036F" w:rsidR="00C96707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spellStart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09D3ABBE" w14:textId="380CBA9E" w:rsidR="00E96D53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2A17346" w14:textId="41487D60" w:rsidR="00AF5D6B" w:rsidRPr="00130609" w:rsidRDefault="00AF5D6B" w:rsidP="00AF5D6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130609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Strategy - </w:t>
      </w:r>
      <w:proofErr w:type="spellStart"/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RollingUpdate</w:t>
      </w:r>
      <w:proofErr w:type="spellEnd"/>
    </w:p>
    <w:p w14:paraId="06CFE4F4" w14:textId="630179A2" w:rsidR="00AF5D6B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apply -f   </w:t>
      </w:r>
      <w:proofErr w:type="spellStart"/>
      <w:r w:rsidRPr="00AF5D6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AF5D6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-deployment-</w:t>
      </w:r>
      <w:proofErr w:type="spellStart"/>
      <w:r w:rsidRPr="00AF5D6B">
        <w:rPr>
          <w:rFonts w:ascii="Segoe UI" w:hAnsi="Segoe UI" w:cs="Segoe UI"/>
          <w:color w:val="3C76A6" w:themeColor="accent5"/>
          <w:kern w:val="32"/>
          <w:sz w:val="22"/>
          <w:szCs w:val="22"/>
        </w:rPr>
        <w:t>rolling.yaml</w:t>
      </w:r>
      <w:proofErr w:type="spellEnd"/>
    </w:p>
    <w:p w14:paraId="708F11AC" w14:textId="7F23351B" w:rsidR="00AF5D6B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</w:t>
      </w:r>
      <w:proofErr w:type="gram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proofErr w:type="spellStart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04B9467F" w14:textId="77777777" w:rsidR="00AF5D6B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5C145DA" w14:textId="77777777" w:rsidR="00AF5D6B" w:rsidRDefault="00AF5D6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9C89C75" w14:textId="31EC9498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>
        <w:rPr>
          <w:rFonts w:ascii="Segoe UI" w:hAnsi="Segoe UI" w:cs="Segoe UI"/>
          <w:color w:val="3C76A6" w:themeColor="accent5"/>
        </w:rPr>
        <w:t>5</w:t>
      </w:r>
    </w:p>
    <w:p w14:paraId="602706A0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43604F6" w14:textId="37115DA1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Service</w:t>
      </w:r>
    </w:p>
    <w:p w14:paraId="37692D3B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8F8FE6F" w14:textId="77777777" w:rsidR="00894E21" w:rsidRPr="00471EC4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6345C588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06B7F11D" w14:textId="77777777" w:rsidR="00894E21" w:rsidRPr="00DA643E" w:rsidRDefault="00894E21" w:rsidP="00894E21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9A99EEE" w14:textId="74FE460A" w:rsidR="00894E21" w:rsidRDefault="00894E21" w:rsidP="00894E21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B82CA4">
        <w:rPr>
          <w:rFonts w:ascii="Segoe UI" w:hAnsi="Segoe UI" w:cs="Segoe UI"/>
          <w:color w:val="3C76A6" w:themeColor="accent5"/>
        </w:rPr>
        <w:t>pod</w:t>
      </w:r>
    </w:p>
    <w:p w14:paraId="59D1D9FA" w14:textId="77777777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730B638C" w14:textId="77777777" w:rsidR="00B82CA4" w:rsidRPr="00375104" w:rsidRDefault="00B82CA4" w:rsidP="00B82CA4">
      <w:pPr>
        <w:pStyle w:val="ListParagraph"/>
        <w:numPr>
          <w:ilvl w:val="0"/>
          <w:numId w:val="5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>
        <w:rPr>
          <w:rFonts w:ascii="Segoe UI" w:hAnsi="Segoe UI" w:cs="Segoe UI"/>
          <w:color w:val="3C76A6" w:themeColor="accent5"/>
        </w:rPr>
        <w:t>nginx</w:t>
      </w:r>
      <w:proofErr w:type="spellEnd"/>
      <w:r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6F6E939" w14:textId="77777777" w:rsidR="00B82CA4" w:rsidRDefault="00B82CA4" w:rsidP="00B82CA4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</w:t>
      </w:r>
      <w:proofErr w:type="gramStart"/>
      <w:r w:rsidRPr="00375104">
        <w:rPr>
          <w:rFonts w:ascii="Segoe UI" w:hAnsi="Segoe UI" w:cs="Segoe UI"/>
          <w:color w:val="3C76A6" w:themeColor="accent5"/>
        </w:rPr>
        <w:t>pod.yaml</w:t>
      </w:r>
      <w:proofErr w:type="spellEnd"/>
      <w:proofErr w:type="gramEnd"/>
    </w:p>
    <w:p w14:paraId="195DF0D3" w14:textId="77777777" w:rsidR="00B82CA4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lastRenderedPageBreak/>
        <w:t xml:space="preserve">Expected Output:   </w:t>
      </w:r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pod/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43EC7C35" w14:textId="77777777" w:rsidR="00B82CA4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265E7E0" w14:textId="77777777" w:rsidR="00B82CA4" w:rsidRPr="00375104" w:rsidRDefault="00B82CA4" w:rsidP="00B82CA4">
      <w:pPr>
        <w:pStyle w:val="ListParagraph"/>
        <w:numPr>
          <w:ilvl w:val="0"/>
          <w:numId w:val="5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7A7D686B" w14:textId="77777777" w:rsidR="00B82CA4" w:rsidRDefault="00B82CA4" w:rsidP="00B82CA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381BCE3A" w14:textId="77777777" w:rsidR="00B82CA4" w:rsidRDefault="00B82CA4" w:rsidP="00B82CA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1DC35C91" w14:textId="77777777" w:rsidR="00B82CA4" w:rsidRPr="00120DA6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READY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STATUS    RESTARTS   AGE</w:t>
      </w:r>
    </w:p>
    <w:p w14:paraId="6AC2E3D1" w14:textId="77777777" w:rsidR="00B82CA4" w:rsidRPr="00120DA6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nginx</w:t>
      </w:r>
      <w:proofErr w:type="spellEnd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1/1 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Running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0        </w:t>
      </w:r>
      <w: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10s</w:t>
      </w:r>
    </w:p>
    <w:p w14:paraId="41F870C7" w14:textId="14D8152C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40B0FB25" w14:textId="26446774" w:rsidR="006D4782" w:rsidRPr="006D4782" w:rsidRDefault="006D4782" w:rsidP="006D478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proofErr w:type="spellStart"/>
      <w:r w:rsidRPr="006D4782">
        <w:rPr>
          <w:rFonts w:ascii="Segoe UI" w:hAnsi="Segoe UI" w:cs="Segoe UI"/>
          <w:color w:val="3C76A6" w:themeColor="accent5"/>
          <w:sz w:val="24"/>
          <w:szCs w:val="24"/>
        </w:rPr>
        <w:t>NodePort</w:t>
      </w:r>
      <w:proofErr w:type="spellEnd"/>
      <w:r w:rsidRPr="006D4782">
        <w:rPr>
          <w:rFonts w:ascii="Segoe UI" w:hAnsi="Segoe UI" w:cs="Segoe UI"/>
          <w:color w:val="3C76A6" w:themeColor="accent5"/>
          <w:sz w:val="24"/>
          <w:szCs w:val="24"/>
        </w:rPr>
        <w:t xml:space="preserve"> Service</w:t>
      </w:r>
    </w:p>
    <w:p w14:paraId="520B6A9D" w14:textId="4073114B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service</w:t>
      </w:r>
    </w:p>
    <w:p w14:paraId="6399F0B9" w14:textId="77777777" w:rsidR="00B82CA4" w:rsidRDefault="00B82CA4" w:rsidP="00B82CA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</w:t>
      </w:r>
      <w:proofErr w:type="gram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</w:rPr>
        <w:t>nodeport.yaml</w:t>
      </w:r>
      <w:proofErr w:type="spellEnd"/>
      <w:proofErr w:type="gramEnd"/>
    </w:p>
    <w:p w14:paraId="196B528D" w14:textId="0643CFD5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nodeport</w:t>
      </w:r>
      <w:proofErr w:type="spellEnd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-service created</w:t>
      </w:r>
    </w:p>
    <w:p w14:paraId="6159033F" w14:textId="4553A4D3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2DB88DC5" w14:textId="7F4FD3D6" w:rsidR="00894E21" w:rsidRDefault="00894E21" w:rsidP="00894E21">
      <w:pPr>
        <w:ind w:left="0"/>
        <w:rPr>
          <w:rFonts w:ascii="Segoe UI" w:hAnsi="Segoe UI" w:cs="Segoe UI"/>
          <w:color w:val="3C76A6" w:themeColor="accent5"/>
        </w:rPr>
      </w:pPr>
    </w:p>
    <w:p w14:paraId="5AA66BA6" w14:textId="19D917D2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</w:t>
      </w:r>
      <w:proofErr w:type="gram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S)   </w:t>
      </w:r>
      <w:proofErr w:type="gram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AGE</w:t>
      </w:r>
    </w:p>
    <w:p w14:paraId="3D7C94F3" w14:textId="50A27E0F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347EB19A" w14:textId="46FF7118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nginx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>-</w:t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nodeport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-service   </w:t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NodePort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10.107.191.170   &lt;none&gt;        80:30080/TCP     14s</w:t>
      </w:r>
    </w:p>
    <w:p w14:paraId="1EEA55D2" w14:textId="77777777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738DD8A2" w14:textId="77777777" w:rsidR="00D43C9A" w:rsidRPr="00905D7B" w:rsidRDefault="00D43C9A" w:rsidP="00894E21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905D7B">
        <w:rPr>
          <w:rFonts w:ascii="Segoe UI" w:hAnsi="Segoe UI" w:cs="Segoe UI"/>
          <w:color w:val="3C76A6" w:themeColor="accent5"/>
          <w:highlight w:val="yellow"/>
        </w:rPr>
        <w:t>Now you will be able to access the Nginx page from outside the network.</w:t>
      </w:r>
    </w:p>
    <w:p w14:paraId="198D3E2F" w14:textId="5984A264" w:rsidR="00D43C9A" w:rsidRDefault="00D43C9A" w:rsidP="00894E21">
      <w:pPr>
        <w:ind w:left="0"/>
        <w:rPr>
          <w:rFonts w:ascii="Segoe UI" w:hAnsi="Segoe UI" w:cs="Segoe UI"/>
          <w:color w:val="3C76A6" w:themeColor="accent5"/>
        </w:rPr>
      </w:pPr>
      <w:r w:rsidRPr="00905D7B">
        <w:rPr>
          <w:rFonts w:ascii="Segoe UI" w:hAnsi="Segoe UI" w:cs="Segoe UI"/>
          <w:color w:val="3C76A6" w:themeColor="accent5"/>
          <w:highlight w:val="yellow"/>
        </w:rPr>
        <w:t xml:space="preserve">Go to browser and try to access </w:t>
      </w:r>
      <w:hyperlink w:history="1">
        <w:r w:rsidRPr="00905D7B">
          <w:rPr>
            <w:rStyle w:val="Hyperlink"/>
            <w:rFonts w:ascii="Segoe UI" w:hAnsi="Segoe UI" w:cs="Segoe UI"/>
            <w:highlight w:val="yellow"/>
          </w:rPr>
          <w:t>http://&lt;any</w:t>
        </w:r>
      </w:hyperlink>
      <w:r w:rsidR="0014237D" w:rsidRPr="00905D7B">
        <w:rPr>
          <w:rFonts w:ascii="Segoe UI" w:hAnsi="Segoe UI" w:cs="Segoe UI"/>
          <w:color w:val="3C76A6" w:themeColor="accent5"/>
          <w:highlight w:val="yellow"/>
        </w:rPr>
        <w:t xml:space="preserve"> of the Public</w:t>
      </w:r>
      <w:r w:rsidRPr="00905D7B">
        <w:rPr>
          <w:rFonts w:ascii="Segoe UI" w:hAnsi="Segoe UI" w:cs="Segoe UI"/>
          <w:color w:val="3C76A6" w:themeColor="accent5"/>
          <w:highlight w:val="yellow"/>
        </w:rPr>
        <w:t xml:space="preserve"> IP in your cluster&gt;:30080/</w:t>
      </w:r>
    </w:p>
    <w:p w14:paraId="505AFBF4" w14:textId="77777777" w:rsidR="00D43C9A" w:rsidRDefault="00D43C9A" w:rsidP="00894E21">
      <w:pPr>
        <w:ind w:left="0"/>
        <w:rPr>
          <w:rFonts w:ascii="Segoe UI" w:hAnsi="Segoe UI" w:cs="Segoe UI"/>
          <w:color w:val="3C76A6" w:themeColor="accent5"/>
        </w:rPr>
      </w:pPr>
    </w:p>
    <w:p w14:paraId="36E08977" w14:textId="60C0A4E4" w:rsidR="00D43C9A" w:rsidRPr="006D4782" w:rsidRDefault="006D4782" w:rsidP="00894E21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proofErr w:type="spellStart"/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ClusterIP</w:t>
      </w:r>
      <w:proofErr w:type="spellEnd"/>
      <w:r>
        <w:rPr>
          <w:rFonts w:ascii="Segoe UI" w:hAnsi="Segoe UI" w:cs="Segoe UI"/>
          <w:b/>
          <w:bCs/>
          <w:color w:val="3C76A6" w:themeColor="accent5"/>
          <w:kern w:val="32"/>
        </w:rPr>
        <w:t xml:space="preserve"> </w:t>
      </w:r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Service</w:t>
      </w:r>
    </w:p>
    <w:p w14:paraId="2926C6FD" w14:textId="27883586" w:rsidR="00E96D53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86D6D50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/service</w:t>
      </w:r>
    </w:p>
    <w:p w14:paraId="1907809D" w14:textId="26BBA9DE" w:rsidR="005C489B" w:rsidRDefault="005C489B" w:rsidP="005C489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5C489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</w:t>
      </w:r>
      <w:proofErr w:type="gramStart"/>
      <w:r w:rsidRPr="005C489B">
        <w:rPr>
          <w:rFonts w:ascii="Segoe UI" w:hAnsi="Segoe UI" w:cs="Segoe UI"/>
          <w:color w:val="3C76A6" w:themeColor="accent5"/>
          <w:kern w:val="32"/>
          <w:sz w:val="22"/>
          <w:szCs w:val="22"/>
        </w:rPr>
        <w:t>clusterip.yaml</w:t>
      </w:r>
      <w:proofErr w:type="spellEnd"/>
      <w:proofErr w:type="gramEnd"/>
    </w:p>
    <w:p w14:paraId="4FDDC5E6" w14:textId="3CBB8615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="00DC25ED"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</w:t>
      </w:r>
      <w:proofErr w:type="gramStart"/>
      <w:r w:rsidR="00DC25ED"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clusterip</w:t>
      </w:r>
      <w:proofErr w:type="spellEnd"/>
      <w:r w:rsidR="00824E9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  <w:proofErr w:type="gramEnd"/>
    </w:p>
    <w:p w14:paraId="09FDF19C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6E2A941C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</w:p>
    <w:p w14:paraId="7280D6FA" w14:textId="77777777" w:rsidR="005C489B" w:rsidRPr="00BE7122" w:rsidRDefault="005C489B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lastRenderedPageBreak/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</w:t>
      </w:r>
      <w:proofErr w:type="gram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S)   </w:t>
      </w:r>
      <w:proofErr w:type="gram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AGE</w:t>
      </w:r>
    </w:p>
    <w:p w14:paraId="53C428BC" w14:textId="77777777" w:rsidR="005C489B" w:rsidRPr="00BE7122" w:rsidRDefault="005C489B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4614FAE6" w14:textId="20E00329" w:rsidR="00B40D1A" w:rsidRPr="00BE7122" w:rsidRDefault="00B40D1A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nginx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>-</w:t>
      </w: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 xml:space="preserve">-service   </w:t>
      </w: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40D1A">
        <w:rPr>
          <w:rFonts w:ascii="Segoe UI" w:hAnsi="Segoe UI" w:cs="Segoe UI"/>
          <w:color w:val="3C76A6" w:themeColor="accent5"/>
          <w:sz w:val="20"/>
          <w:szCs w:val="20"/>
        </w:rPr>
        <w:t>10.105.213.188   &lt;none&gt;        80/TCP           82s</w:t>
      </w:r>
    </w:p>
    <w:p w14:paraId="7E68A662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</w:p>
    <w:p w14:paraId="0FC3FD5C" w14:textId="4F762AD9" w:rsidR="005C489B" w:rsidRDefault="00920B7A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The access to the service will be available from any of the nodes in the cluster</w:t>
      </w:r>
      <w:r w:rsidR="005C489B" w:rsidRPr="00905D7B">
        <w:rPr>
          <w:rFonts w:ascii="Segoe UI" w:hAnsi="Segoe UI" w:cs="Segoe UI"/>
          <w:color w:val="3C76A6" w:themeColor="accent5"/>
          <w:highlight w:val="yellow"/>
        </w:rPr>
        <w:t>.</w:t>
      </w:r>
      <w:r>
        <w:rPr>
          <w:rFonts w:ascii="Segoe UI" w:hAnsi="Segoe UI" w:cs="Segoe UI"/>
          <w:color w:val="3C76A6" w:themeColor="accent5"/>
          <w:highlight w:val="yellow"/>
        </w:rPr>
        <w:t xml:space="preserve"> It will not be available outside the cluster.</w:t>
      </w:r>
    </w:p>
    <w:p w14:paraId="0DC1DC17" w14:textId="081B2743" w:rsidR="005C570D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</w:rPr>
        <w:t xml:space="preserve">curl </w:t>
      </w:r>
      <w:r w:rsidRPr="005C570D">
        <w:rPr>
          <w:rFonts w:ascii="Segoe UI" w:hAnsi="Segoe UI" w:cs="Segoe UI"/>
          <w:color w:val="3C76A6" w:themeColor="accent5"/>
        </w:rPr>
        <w:t>10.105.213.188</w:t>
      </w:r>
      <w:r>
        <w:rPr>
          <w:rFonts w:ascii="Segoe UI" w:hAnsi="Segoe UI" w:cs="Segoe UI"/>
          <w:color w:val="3C76A6" w:themeColor="accent5"/>
        </w:rPr>
        <w:t>:80</w:t>
      </w:r>
    </w:p>
    <w:p w14:paraId="652A158F" w14:textId="55609445" w:rsidR="005C570D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Expected output: Will display the landing page of Nginx server</w:t>
      </w:r>
    </w:p>
    <w:p w14:paraId="57B2C7E7" w14:textId="77777777" w:rsidR="005C570D" w:rsidRPr="00905D7B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</w:p>
    <w:p w14:paraId="6CDB5A5B" w14:textId="77777777" w:rsidR="005C489B" w:rsidRPr="00E37C2F" w:rsidRDefault="005C489B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E37C2F">
        <w:rPr>
          <w:rFonts w:ascii="Segoe UI" w:hAnsi="Segoe UI" w:cs="Segoe UI"/>
          <w:color w:val="3C76A6" w:themeColor="accent5"/>
          <w:highlight w:val="yellow"/>
        </w:rPr>
        <w:t xml:space="preserve">Go to browser and try to access </w:t>
      </w:r>
      <w:hyperlink w:history="1">
        <w:r w:rsidRPr="00E37C2F">
          <w:rPr>
            <w:rStyle w:val="Hyperlink"/>
            <w:rFonts w:ascii="Segoe UI" w:hAnsi="Segoe UI" w:cs="Segoe UI"/>
            <w:highlight w:val="yellow"/>
          </w:rPr>
          <w:t>http://&lt;any</w:t>
        </w:r>
      </w:hyperlink>
      <w:r w:rsidRPr="00E37C2F">
        <w:rPr>
          <w:rFonts w:ascii="Segoe UI" w:hAnsi="Segoe UI" w:cs="Segoe UI"/>
          <w:color w:val="3C76A6" w:themeColor="accent5"/>
          <w:highlight w:val="yellow"/>
        </w:rPr>
        <w:t xml:space="preserve"> of the Public IP in your cluster&gt;:30080/</w:t>
      </w:r>
    </w:p>
    <w:p w14:paraId="2F7A0DBA" w14:textId="777C7908" w:rsidR="005C489B" w:rsidRDefault="005C570D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37C2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The page should not be accessible</w:t>
      </w:r>
    </w:p>
    <w:p w14:paraId="02CFE6DA" w14:textId="2BE7D112" w:rsidR="00555ECE" w:rsidRDefault="00555ECE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74C625F" w14:textId="2269B265" w:rsidR="00F06266" w:rsidRDefault="00F06266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3BC27DF" w14:textId="51965DC5" w:rsidR="00F06266" w:rsidRPr="006D4782" w:rsidRDefault="00F06266" w:rsidP="00F06266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proofErr w:type="spellStart"/>
      <w:r>
        <w:rPr>
          <w:rFonts w:ascii="Segoe UI" w:hAnsi="Segoe UI" w:cs="Segoe UI"/>
          <w:b/>
          <w:bCs/>
          <w:color w:val="3C76A6" w:themeColor="accent5"/>
          <w:kern w:val="32"/>
        </w:rPr>
        <w:t>LoadBalancer</w:t>
      </w:r>
      <w:proofErr w:type="spellEnd"/>
      <w:r>
        <w:rPr>
          <w:rFonts w:ascii="Segoe UI" w:hAnsi="Segoe UI" w:cs="Segoe UI"/>
          <w:b/>
          <w:bCs/>
          <w:color w:val="3C76A6" w:themeColor="accent5"/>
          <w:kern w:val="32"/>
        </w:rPr>
        <w:t xml:space="preserve"> </w:t>
      </w:r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Service</w:t>
      </w:r>
    </w:p>
    <w:p w14:paraId="14529E76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095BF80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/service</w:t>
      </w:r>
    </w:p>
    <w:p w14:paraId="4BE078E7" w14:textId="039AC523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</w:t>
      </w:r>
      <w:proofErr w:type="gram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loadbalancer.yaml</w:t>
      </w:r>
      <w:proofErr w:type="spellEnd"/>
      <w:proofErr w:type="gramEnd"/>
    </w:p>
    <w:p w14:paraId="7D8B02DE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</w:t>
      </w:r>
      <w:proofErr w:type="gramStart"/>
      <w:r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clusterip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  <w:proofErr w:type="gramEnd"/>
    </w:p>
    <w:p w14:paraId="58F9ED64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07150127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</w:p>
    <w:p w14:paraId="4BD9F741" w14:textId="54249880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</w:t>
      </w:r>
      <w:proofErr w:type="gram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S)   </w:t>
      </w:r>
      <w:proofErr w:type="gram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AGE</w:t>
      </w:r>
    </w:p>
    <w:p w14:paraId="03EF5A66" w14:textId="1AFB4237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68CE79D4" w14:textId="77777777" w:rsidR="00F06266" w:rsidRPr="00681B2B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loadbalancer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-service   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LoadBalancer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10.106.98.219    &lt;pending&gt;     80:30610/TCP     42s</w:t>
      </w:r>
    </w:p>
    <w:p w14:paraId="106BB01B" w14:textId="32CC75C3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</w:p>
    <w:p w14:paraId="2579AD5C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The access to the service will be available from any of the nodes in the cluster</w:t>
      </w:r>
      <w:r w:rsidRPr="00905D7B">
        <w:rPr>
          <w:rFonts w:ascii="Segoe UI" w:hAnsi="Segoe UI" w:cs="Segoe UI"/>
          <w:color w:val="3C76A6" w:themeColor="accent5"/>
          <w:highlight w:val="yellow"/>
        </w:rPr>
        <w:t>.</w:t>
      </w:r>
      <w:r>
        <w:rPr>
          <w:rFonts w:ascii="Segoe UI" w:hAnsi="Segoe UI" w:cs="Segoe UI"/>
          <w:color w:val="3C76A6" w:themeColor="accent5"/>
          <w:highlight w:val="yellow"/>
        </w:rPr>
        <w:t xml:space="preserve"> It will not be available outside the cluster.</w:t>
      </w:r>
    </w:p>
    <w:p w14:paraId="47FC7884" w14:textId="32DDD728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gramStart"/>
      <w:r>
        <w:rPr>
          <w:rFonts w:ascii="Segoe UI" w:hAnsi="Segoe UI" w:cs="Segoe UI"/>
          <w:color w:val="3C76A6" w:themeColor="accent5"/>
        </w:rPr>
        <w:t xml:space="preserve">curl </w:t>
      </w:r>
      <w:r w:rsidR="00677E67">
        <w:rPr>
          <w:rFonts w:ascii="Segoe UI" w:hAnsi="Segoe UI" w:cs="Segoe UI"/>
          <w:color w:val="3C76A6" w:themeColor="accent5"/>
        </w:rPr>
        <w:t xml:space="preserve"> http</w:t>
      </w:r>
      <w:proofErr w:type="gramEnd"/>
      <w:r w:rsidR="00677E67">
        <w:rPr>
          <w:rFonts w:ascii="Segoe UI" w:hAnsi="Segoe UI" w:cs="Segoe UI"/>
          <w:color w:val="3C76A6" w:themeColor="accent5"/>
        </w:rPr>
        <w:t>://&lt;</w:t>
      </w:r>
      <w:r>
        <w:rPr>
          <w:rFonts w:ascii="Segoe UI" w:hAnsi="Segoe UI" w:cs="Segoe UI"/>
          <w:color w:val="3C76A6" w:themeColor="accent5"/>
        </w:rPr>
        <w:t>Public IP&gt;</w:t>
      </w:r>
      <w:r>
        <w:rPr>
          <w:rFonts w:ascii="Segoe UI" w:hAnsi="Segoe UI" w:cs="Segoe UI"/>
          <w:color w:val="3C76A6" w:themeColor="accent5"/>
        </w:rPr>
        <w:t>:</w:t>
      </w:r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30610</w:t>
      </w:r>
    </w:p>
    <w:p w14:paraId="40DBD037" w14:textId="2C03282B" w:rsidR="00677E67" w:rsidRDefault="00677E67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</w:p>
    <w:p w14:paraId="3BA82E7B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lastRenderedPageBreak/>
        <w:t>Expected output: Will display the landing page of Nginx server</w:t>
      </w:r>
    </w:p>
    <w:p w14:paraId="4BED900D" w14:textId="709EF2AF" w:rsidR="00F06266" w:rsidRDefault="00F06266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CD12295" w14:textId="77777777" w:rsidR="007E05F8" w:rsidRDefault="007E05F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sectPr w:rsidR="007E05F8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45856" w14:textId="77777777" w:rsidR="005C3C31" w:rsidRDefault="005C3C31" w:rsidP="001E7D29">
      <w:pPr>
        <w:spacing w:after="0" w:line="240" w:lineRule="auto"/>
      </w:pPr>
      <w:r>
        <w:separator/>
      </w:r>
    </w:p>
  </w:endnote>
  <w:endnote w:type="continuationSeparator" w:id="0">
    <w:p w14:paraId="32BC39E9" w14:textId="77777777" w:rsidR="005C3C31" w:rsidRDefault="005C3C31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FE208" w14:textId="77777777" w:rsidR="005C3C31" w:rsidRDefault="005C3C31" w:rsidP="001E7D29">
      <w:pPr>
        <w:spacing w:after="0" w:line="240" w:lineRule="auto"/>
      </w:pPr>
      <w:r>
        <w:separator/>
      </w:r>
    </w:p>
  </w:footnote>
  <w:footnote w:type="continuationSeparator" w:id="0">
    <w:p w14:paraId="7BB99307" w14:textId="77777777" w:rsidR="005C3C31" w:rsidRDefault="005C3C31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6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1081F60"/>
    <w:multiLevelType w:val="hybridMultilevel"/>
    <w:tmpl w:val="DB560EA2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7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8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202069A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43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4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40"/>
  </w:num>
  <w:num w:numId="2">
    <w:abstractNumId w:val="22"/>
  </w:num>
  <w:num w:numId="3">
    <w:abstractNumId w:val="24"/>
  </w:num>
  <w:num w:numId="4">
    <w:abstractNumId w:val="12"/>
  </w:num>
  <w:num w:numId="5">
    <w:abstractNumId w:val="41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1"/>
  </w:num>
  <w:num w:numId="18">
    <w:abstractNumId w:val="19"/>
  </w:num>
  <w:num w:numId="19">
    <w:abstractNumId w:val="18"/>
  </w:num>
  <w:num w:numId="20">
    <w:abstractNumId w:val="17"/>
  </w:num>
  <w:num w:numId="21">
    <w:abstractNumId w:val="26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7"/>
  </w:num>
  <w:num w:numId="26">
    <w:abstractNumId w:val="11"/>
  </w:num>
  <w:num w:numId="27">
    <w:abstractNumId w:val="27"/>
  </w:num>
  <w:num w:numId="28">
    <w:abstractNumId w:val="11"/>
  </w:num>
  <w:num w:numId="29">
    <w:abstractNumId w:val="36"/>
  </w:num>
  <w:num w:numId="30">
    <w:abstractNumId w:val="28"/>
  </w:num>
  <w:num w:numId="31">
    <w:abstractNumId w:val="44"/>
  </w:num>
  <w:num w:numId="32">
    <w:abstractNumId w:val="38"/>
  </w:num>
  <w:num w:numId="33">
    <w:abstractNumId w:val="20"/>
  </w:num>
  <w:num w:numId="34">
    <w:abstractNumId w:val="30"/>
  </w:num>
  <w:num w:numId="35">
    <w:abstractNumId w:val="10"/>
  </w:num>
  <w:num w:numId="36">
    <w:abstractNumId w:val="31"/>
  </w:num>
  <w:num w:numId="37">
    <w:abstractNumId w:val="35"/>
  </w:num>
  <w:num w:numId="38">
    <w:abstractNumId w:val="29"/>
  </w:num>
  <w:num w:numId="39">
    <w:abstractNumId w:val="43"/>
  </w:num>
  <w:num w:numId="40">
    <w:abstractNumId w:val="32"/>
  </w:num>
  <w:num w:numId="41">
    <w:abstractNumId w:val="25"/>
  </w:num>
  <w:num w:numId="42">
    <w:abstractNumId w:val="34"/>
  </w:num>
  <w:num w:numId="43">
    <w:abstractNumId w:val="39"/>
  </w:num>
  <w:num w:numId="44">
    <w:abstractNumId w:val="32"/>
  </w:num>
  <w:num w:numId="45">
    <w:abstractNumId w:val="16"/>
  </w:num>
  <w:num w:numId="46">
    <w:abstractNumId w:val="23"/>
  </w:num>
  <w:num w:numId="47">
    <w:abstractNumId w:val="15"/>
  </w:num>
  <w:num w:numId="48">
    <w:abstractNumId w:val="13"/>
  </w:num>
  <w:num w:numId="49">
    <w:abstractNumId w:val="33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30"/>
    <w:rsid w:val="0000418E"/>
    <w:rsid w:val="0001264E"/>
    <w:rsid w:val="00013B01"/>
    <w:rsid w:val="00015440"/>
    <w:rsid w:val="00016839"/>
    <w:rsid w:val="000243D4"/>
    <w:rsid w:val="00024959"/>
    <w:rsid w:val="00025A84"/>
    <w:rsid w:val="0002600C"/>
    <w:rsid w:val="000324F2"/>
    <w:rsid w:val="00034A0A"/>
    <w:rsid w:val="000408EA"/>
    <w:rsid w:val="00042360"/>
    <w:rsid w:val="00042FB3"/>
    <w:rsid w:val="000462B2"/>
    <w:rsid w:val="00047553"/>
    <w:rsid w:val="00055973"/>
    <w:rsid w:val="0005647B"/>
    <w:rsid w:val="00057671"/>
    <w:rsid w:val="00060E6D"/>
    <w:rsid w:val="00065C29"/>
    <w:rsid w:val="00066239"/>
    <w:rsid w:val="00066754"/>
    <w:rsid w:val="000706C8"/>
    <w:rsid w:val="00070F24"/>
    <w:rsid w:val="00071530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2384"/>
    <w:rsid w:val="000A324B"/>
    <w:rsid w:val="000A44F5"/>
    <w:rsid w:val="000B01CA"/>
    <w:rsid w:val="000B763B"/>
    <w:rsid w:val="000C5EE5"/>
    <w:rsid w:val="000C7363"/>
    <w:rsid w:val="000C7483"/>
    <w:rsid w:val="000D2067"/>
    <w:rsid w:val="000D2241"/>
    <w:rsid w:val="000D445D"/>
    <w:rsid w:val="000D479D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4987"/>
    <w:rsid w:val="000F65EC"/>
    <w:rsid w:val="00100197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DA6"/>
    <w:rsid w:val="0012634B"/>
    <w:rsid w:val="001269DE"/>
    <w:rsid w:val="00127E2A"/>
    <w:rsid w:val="00130609"/>
    <w:rsid w:val="0013243A"/>
    <w:rsid w:val="00132F9C"/>
    <w:rsid w:val="00140DAE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4D56"/>
    <w:rsid w:val="00191779"/>
    <w:rsid w:val="00192A5F"/>
    <w:rsid w:val="00193653"/>
    <w:rsid w:val="00194B23"/>
    <w:rsid w:val="001A3F12"/>
    <w:rsid w:val="001A6E8D"/>
    <w:rsid w:val="001B0843"/>
    <w:rsid w:val="001B5071"/>
    <w:rsid w:val="001B5D5D"/>
    <w:rsid w:val="001C160E"/>
    <w:rsid w:val="001C1B9E"/>
    <w:rsid w:val="001C329C"/>
    <w:rsid w:val="001C3502"/>
    <w:rsid w:val="001C66E0"/>
    <w:rsid w:val="001D110B"/>
    <w:rsid w:val="001D15D7"/>
    <w:rsid w:val="001D1D80"/>
    <w:rsid w:val="001E19B4"/>
    <w:rsid w:val="001E286F"/>
    <w:rsid w:val="001E2ECF"/>
    <w:rsid w:val="001E72FD"/>
    <w:rsid w:val="001E7D29"/>
    <w:rsid w:val="001F174D"/>
    <w:rsid w:val="002001CA"/>
    <w:rsid w:val="00204A32"/>
    <w:rsid w:val="00205D46"/>
    <w:rsid w:val="00213569"/>
    <w:rsid w:val="002153B6"/>
    <w:rsid w:val="0022067E"/>
    <w:rsid w:val="002212DC"/>
    <w:rsid w:val="0022233D"/>
    <w:rsid w:val="00222B69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C30"/>
    <w:rsid w:val="00250E1E"/>
    <w:rsid w:val="0026048E"/>
    <w:rsid w:val="0026152B"/>
    <w:rsid w:val="0026201C"/>
    <w:rsid w:val="00270D66"/>
    <w:rsid w:val="002721C0"/>
    <w:rsid w:val="002741F7"/>
    <w:rsid w:val="00274526"/>
    <w:rsid w:val="00275260"/>
    <w:rsid w:val="00276FA1"/>
    <w:rsid w:val="00277567"/>
    <w:rsid w:val="00283FC2"/>
    <w:rsid w:val="002859F4"/>
    <w:rsid w:val="00285B87"/>
    <w:rsid w:val="00291B4A"/>
    <w:rsid w:val="002A27E8"/>
    <w:rsid w:val="002A6A1D"/>
    <w:rsid w:val="002A7213"/>
    <w:rsid w:val="002B5C56"/>
    <w:rsid w:val="002B6F8C"/>
    <w:rsid w:val="002C3D7E"/>
    <w:rsid w:val="002D0EBE"/>
    <w:rsid w:val="002D3381"/>
    <w:rsid w:val="002D4648"/>
    <w:rsid w:val="002D50D7"/>
    <w:rsid w:val="002D6DBA"/>
    <w:rsid w:val="002E0B6C"/>
    <w:rsid w:val="002E4F42"/>
    <w:rsid w:val="002E625A"/>
    <w:rsid w:val="002F495C"/>
    <w:rsid w:val="00300414"/>
    <w:rsid w:val="00303D34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864"/>
    <w:rsid w:val="00324BBB"/>
    <w:rsid w:val="00325C9D"/>
    <w:rsid w:val="00327021"/>
    <w:rsid w:val="003310BF"/>
    <w:rsid w:val="00333DF8"/>
    <w:rsid w:val="003435CD"/>
    <w:rsid w:val="003448DB"/>
    <w:rsid w:val="00350FF7"/>
    <w:rsid w:val="003520A9"/>
    <w:rsid w:val="00352B99"/>
    <w:rsid w:val="00353D8D"/>
    <w:rsid w:val="003545B1"/>
    <w:rsid w:val="00354C22"/>
    <w:rsid w:val="00355708"/>
    <w:rsid w:val="00356CCC"/>
    <w:rsid w:val="00357641"/>
    <w:rsid w:val="00360776"/>
    <w:rsid w:val="00360891"/>
    <w:rsid w:val="00360B6E"/>
    <w:rsid w:val="00361DEE"/>
    <w:rsid w:val="003710AC"/>
    <w:rsid w:val="00375104"/>
    <w:rsid w:val="003752B9"/>
    <w:rsid w:val="00383FB1"/>
    <w:rsid w:val="003862A5"/>
    <w:rsid w:val="00394EF4"/>
    <w:rsid w:val="003A18E0"/>
    <w:rsid w:val="003B392C"/>
    <w:rsid w:val="003B6E8E"/>
    <w:rsid w:val="003C00FE"/>
    <w:rsid w:val="003C0575"/>
    <w:rsid w:val="003C33AF"/>
    <w:rsid w:val="003C7F75"/>
    <w:rsid w:val="003D61BF"/>
    <w:rsid w:val="003D689C"/>
    <w:rsid w:val="003D7AA9"/>
    <w:rsid w:val="003E5EB5"/>
    <w:rsid w:val="003F1A19"/>
    <w:rsid w:val="003F5072"/>
    <w:rsid w:val="00400701"/>
    <w:rsid w:val="0040582D"/>
    <w:rsid w:val="004069EB"/>
    <w:rsid w:val="004079BC"/>
    <w:rsid w:val="00410612"/>
    <w:rsid w:val="00410A9A"/>
    <w:rsid w:val="00411F8B"/>
    <w:rsid w:val="004203B0"/>
    <w:rsid w:val="004230D9"/>
    <w:rsid w:val="00423833"/>
    <w:rsid w:val="0043129D"/>
    <w:rsid w:val="00432063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7679"/>
    <w:rsid w:val="004576CB"/>
    <w:rsid w:val="00462509"/>
    <w:rsid w:val="00463AE7"/>
    <w:rsid w:val="004661F6"/>
    <w:rsid w:val="00467E5A"/>
    <w:rsid w:val="00471EC4"/>
    <w:rsid w:val="004724B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816"/>
    <w:rsid w:val="00547659"/>
    <w:rsid w:val="00551957"/>
    <w:rsid w:val="00554276"/>
    <w:rsid w:val="00555ECE"/>
    <w:rsid w:val="005636D7"/>
    <w:rsid w:val="00564194"/>
    <w:rsid w:val="00564D17"/>
    <w:rsid w:val="00567050"/>
    <w:rsid w:val="00570173"/>
    <w:rsid w:val="0057040A"/>
    <w:rsid w:val="005728DA"/>
    <w:rsid w:val="00577A9D"/>
    <w:rsid w:val="005808C7"/>
    <w:rsid w:val="0058540B"/>
    <w:rsid w:val="00586675"/>
    <w:rsid w:val="00592C00"/>
    <w:rsid w:val="00594013"/>
    <w:rsid w:val="00595838"/>
    <w:rsid w:val="00595DA6"/>
    <w:rsid w:val="005A0B25"/>
    <w:rsid w:val="005A3471"/>
    <w:rsid w:val="005A4211"/>
    <w:rsid w:val="005C296B"/>
    <w:rsid w:val="005C3C31"/>
    <w:rsid w:val="005C489B"/>
    <w:rsid w:val="005C570D"/>
    <w:rsid w:val="005D24E3"/>
    <w:rsid w:val="005D3902"/>
    <w:rsid w:val="005D797B"/>
    <w:rsid w:val="005E0ED9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20AE8"/>
    <w:rsid w:val="00626952"/>
    <w:rsid w:val="00632C41"/>
    <w:rsid w:val="006337D3"/>
    <w:rsid w:val="00633AE8"/>
    <w:rsid w:val="00635A87"/>
    <w:rsid w:val="00641702"/>
    <w:rsid w:val="006429D7"/>
    <w:rsid w:val="0064618D"/>
    <w:rsid w:val="0064628C"/>
    <w:rsid w:val="00646DEF"/>
    <w:rsid w:val="0065214E"/>
    <w:rsid w:val="00655EE2"/>
    <w:rsid w:val="00657F89"/>
    <w:rsid w:val="00666FB8"/>
    <w:rsid w:val="0067306C"/>
    <w:rsid w:val="006771EF"/>
    <w:rsid w:val="00677E67"/>
    <w:rsid w:val="00680249"/>
    <w:rsid w:val="00680296"/>
    <w:rsid w:val="00681B2B"/>
    <w:rsid w:val="006853BC"/>
    <w:rsid w:val="00686E45"/>
    <w:rsid w:val="00687389"/>
    <w:rsid w:val="00690F1B"/>
    <w:rsid w:val="006928C1"/>
    <w:rsid w:val="00694AB3"/>
    <w:rsid w:val="006966F9"/>
    <w:rsid w:val="00696A87"/>
    <w:rsid w:val="006A40F4"/>
    <w:rsid w:val="006B277E"/>
    <w:rsid w:val="006B74AA"/>
    <w:rsid w:val="006C4771"/>
    <w:rsid w:val="006C5081"/>
    <w:rsid w:val="006C6803"/>
    <w:rsid w:val="006D04D8"/>
    <w:rsid w:val="006D17BA"/>
    <w:rsid w:val="006D352B"/>
    <w:rsid w:val="006D4782"/>
    <w:rsid w:val="006D5420"/>
    <w:rsid w:val="006D5463"/>
    <w:rsid w:val="006D7884"/>
    <w:rsid w:val="006D7E80"/>
    <w:rsid w:val="006E015E"/>
    <w:rsid w:val="006E0E72"/>
    <w:rsid w:val="006E54CE"/>
    <w:rsid w:val="006F03D4"/>
    <w:rsid w:val="006F149F"/>
    <w:rsid w:val="006F5012"/>
    <w:rsid w:val="00700B1F"/>
    <w:rsid w:val="00704B3D"/>
    <w:rsid w:val="00706367"/>
    <w:rsid w:val="00707C0D"/>
    <w:rsid w:val="00711649"/>
    <w:rsid w:val="0071561B"/>
    <w:rsid w:val="00715D0A"/>
    <w:rsid w:val="0072100B"/>
    <w:rsid w:val="007219D3"/>
    <w:rsid w:val="007257E9"/>
    <w:rsid w:val="00726480"/>
    <w:rsid w:val="0072796A"/>
    <w:rsid w:val="00734C94"/>
    <w:rsid w:val="00740105"/>
    <w:rsid w:val="007426BA"/>
    <w:rsid w:val="007436D1"/>
    <w:rsid w:val="00743A8B"/>
    <w:rsid w:val="00744B1E"/>
    <w:rsid w:val="00745962"/>
    <w:rsid w:val="00747E37"/>
    <w:rsid w:val="0075622C"/>
    <w:rsid w:val="007566A1"/>
    <w:rsid w:val="00756D9C"/>
    <w:rsid w:val="00760739"/>
    <w:rsid w:val="007619BD"/>
    <w:rsid w:val="00763D08"/>
    <w:rsid w:val="00765E2A"/>
    <w:rsid w:val="007667E8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6274"/>
    <w:rsid w:val="007B2549"/>
    <w:rsid w:val="007B29E4"/>
    <w:rsid w:val="007B3F78"/>
    <w:rsid w:val="007B6EEF"/>
    <w:rsid w:val="007C5BE5"/>
    <w:rsid w:val="007C6CCB"/>
    <w:rsid w:val="007D0F60"/>
    <w:rsid w:val="007D5836"/>
    <w:rsid w:val="007D67CC"/>
    <w:rsid w:val="007D6B94"/>
    <w:rsid w:val="007E05F8"/>
    <w:rsid w:val="007E3D88"/>
    <w:rsid w:val="007F1CE0"/>
    <w:rsid w:val="007F1E7F"/>
    <w:rsid w:val="007F34A4"/>
    <w:rsid w:val="0081077D"/>
    <w:rsid w:val="008113D7"/>
    <w:rsid w:val="00812880"/>
    <w:rsid w:val="00815563"/>
    <w:rsid w:val="0081621C"/>
    <w:rsid w:val="008220EE"/>
    <w:rsid w:val="008240DA"/>
    <w:rsid w:val="00824E98"/>
    <w:rsid w:val="00825B23"/>
    <w:rsid w:val="00836FE2"/>
    <w:rsid w:val="00837986"/>
    <w:rsid w:val="00840600"/>
    <w:rsid w:val="0084212E"/>
    <w:rsid w:val="008429E5"/>
    <w:rsid w:val="00842AEA"/>
    <w:rsid w:val="008456C5"/>
    <w:rsid w:val="00856122"/>
    <w:rsid w:val="00861F4B"/>
    <w:rsid w:val="00863BD4"/>
    <w:rsid w:val="00863E6E"/>
    <w:rsid w:val="0086570A"/>
    <w:rsid w:val="00867EA4"/>
    <w:rsid w:val="0087548F"/>
    <w:rsid w:val="00880C14"/>
    <w:rsid w:val="00894E21"/>
    <w:rsid w:val="00897D88"/>
    <w:rsid w:val="008A0319"/>
    <w:rsid w:val="008A3D9D"/>
    <w:rsid w:val="008A4883"/>
    <w:rsid w:val="008A6BB2"/>
    <w:rsid w:val="008A76AD"/>
    <w:rsid w:val="008B125E"/>
    <w:rsid w:val="008B1AA7"/>
    <w:rsid w:val="008B33A7"/>
    <w:rsid w:val="008B3EC1"/>
    <w:rsid w:val="008D1BF4"/>
    <w:rsid w:val="008D3EF3"/>
    <w:rsid w:val="008D43E9"/>
    <w:rsid w:val="008E3414"/>
    <w:rsid w:val="008E3C0E"/>
    <w:rsid w:val="008E421A"/>
    <w:rsid w:val="008E476B"/>
    <w:rsid w:val="008F0F63"/>
    <w:rsid w:val="008F51E2"/>
    <w:rsid w:val="008F59DD"/>
    <w:rsid w:val="008F5CC5"/>
    <w:rsid w:val="00901154"/>
    <w:rsid w:val="00901DA4"/>
    <w:rsid w:val="00904071"/>
    <w:rsid w:val="00905D7B"/>
    <w:rsid w:val="00920B7A"/>
    <w:rsid w:val="00922A60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7F0F"/>
    <w:rsid w:val="00947FE1"/>
    <w:rsid w:val="0095091E"/>
    <w:rsid w:val="00955A16"/>
    <w:rsid w:val="00955A78"/>
    <w:rsid w:val="00962798"/>
    <w:rsid w:val="0096660C"/>
    <w:rsid w:val="00966C74"/>
    <w:rsid w:val="00972709"/>
    <w:rsid w:val="00972A55"/>
    <w:rsid w:val="00973B09"/>
    <w:rsid w:val="00973B7B"/>
    <w:rsid w:val="00973CF3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7378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7EF3"/>
    <w:rsid w:val="00A3125D"/>
    <w:rsid w:val="00A330C7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60E11"/>
    <w:rsid w:val="00A637D7"/>
    <w:rsid w:val="00A63D35"/>
    <w:rsid w:val="00A72927"/>
    <w:rsid w:val="00A811F8"/>
    <w:rsid w:val="00A835AB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C2A6D"/>
    <w:rsid w:val="00AC6C14"/>
    <w:rsid w:val="00AC7363"/>
    <w:rsid w:val="00AC740A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24297"/>
    <w:rsid w:val="00B247A9"/>
    <w:rsid w:val="00B27363"/>
    <w:rsid w:val="00B30368"/>
    <w:rsid w:val="00B31DDC"/>
    <w:rsid w:val="00B330BC"/>
    <w:rsid w:val="00B34076"/>
    <w:rsid w:val="00B34732"/>
    <w:rsid w:val="00B350A6"/>
    <w:rsid w:val="00B3512D"/>
    <w:rsid w:val="00B40D1A"/>
    <w:rsid w:val="00B435B5"/>
    <w:rsid w:val="00B4508E"/>
    <w:rsid w:val="00B471F7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2231"/>
    <w:rsid w:val="00B933DA"/>
    <w:rsid w:val="00B97A47"/>
    <w:rsid w:val="00BA1D11"/>
    <w:rsid w:val="00BA2CE6"/>
    <w:rsid w:val="00BA5650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2FFB"/>
    <w:rsid w:val="00BE618A"/>
    <w:rsid w:val="00BE628B"/>
    <w:rsid w:val="00BE7122"/>
    <w:rsid w:val="00BF0C68"/>
    <w:rsid w:val="00BF68C7"/>
    <w:rsid w:val="00BF74A6"/>
    <w:rsid w:val="00BF7B10"/>
    <w:rsid w:val="00BF7D69"/>
    <w:rsid w:val="00C00194"/>
    <w:rsid w:val="00C003CF"/>
    <w:rsid w:val="00C047FF"/>
    <w:rsid w:val="00C05010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180B"/>
    <w:rsid w:val="00C6245B"/>
    <w:rsid w:val="00C65FF5"/>
    <w:rsid w:val="00C662BE"/>
    <w:rsid w:val="00C72357"/>
    <w:rsid w:val="00C739FE"/>
    <w:rsid w:val="00C7624A"/>
    <w:rsid w:val="00C8234D"/>
    <w:rsid w:val="00C86484"/>
    <w:rsid w:val="00C87048"/>
    <w:rsid w:val="00C87E3E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21C4"/>
    <w:rsid w:val="00CD2D7A"/>
    <w:rsid w:val="00CD3AF6"/>
    <w:rsid w:val="00CD4CE6"/>
    <w:rsid w:val="00CE42A9"/>
    <w:rsid w:val="00CE5A5C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252A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6057"/>
    <w:rsid w:val="00E21C70"/>
    <w:rsid w:val="00E22D3E"/>
    <w:rsid w:val="00E272E2"/>
    <w:rsid w:val="00E27B6A"/>
    <w:rsid w:val="00E30E33"/>
    <w:rsid w:val="00E31841"/>
    <w:rsid w:val="00E31D24"/>
    <w:rsid w:val="00E37C2F"/>
    <w:rsid w:val="00E40B5D"/>
    <w:rsid w:val="00E4313A"/>
    <w:rsid w:val="00E43457"/>
    <w:rsid w:val="00E43B39"/>
    <w:rsid w:val="00E45649"/>
    <w:rsid w:val="00E54420"/>
    <w:rsid w:val="00E54CE5"/>
    <w:rsid w:val="00E557A0"/>
    <w:rsid w:val="00E558E2"/>
    <w:rsid w:val="00E573F7"/>
    <w:rsid w:val="00E654B8"/>
    <w:rsid w:val="00E658DA"/>
    <w:rsid w:val="00E67C14"/>
    <w:rsid w:val="00E70676"/>
    <w:rsid w:val="00E71466"/>
    <w:rsid w:val="00E71A11"/>
    <w:rsid w:val="00E71C4B"/>
    <w:rsid w:val="00E73DC5"/>
    <w:rsid w:val="00E74AA0"/>
    <w:rsid w:val="00E82F2C"/>
    <w:rsid w:val="00E83BDA"/>
    <w:rsid w:val="00E90E1C"/>
    <w:rsid w:val="00E92885"/>
    <w:rsid w:val="00E96D53"/>
    <w:rsid w:val="00E97B28"/>
    <w:rsid w:val="00EA3624"/>
    <w:rsid w:val="00EA6D9E"/>
    <w:rsid w:val="00EB01EC"/>
    <w:rsid w:val="00EB1D97"/>
    <w:rsid w:val="00EB21EC"/>
    <w:rsid w:val="00EB431E"/>
    <w:rsid w:val="00EC2DF6"/>
    <w:rsid w:val="00EC44C5"/>
    <w:rsid w:val="00ED22A0"/>
    <w:rsid w:val="00ED5B65"/>
    <w:rsid w:val="00ED621E"/>
    <w:rsid w:val="00ED6316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41C9"/>
    <w:rsid w:val="00F56A65"/>
    <w:rsid w:val="00F642E1"/>
    <w:rsid w:val="00F7238A"/>
    <w:rsid w:val="00F74541"/>
    <w:rsid w:val="00F806ED"/>
    <w:rsid w:val="00F829E8"/>
    <w:rsid w:val="00F82E0C"/>
    <w:rsid w:val="00F87EAA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7C9B"/>
    <w:rsid w:val="00FC07FC"/>
    <w:rsid w:val="00FC59D6"/>
    <w:rsid w:val="00FC6ED8"/>
    <w:rsid w:val="00FD0740"/>
    <w:rsid w:val="00FD3BF6"/>
    <w:rsid w:val="00FD6CAB"/>
    <w:rsid w:val="00FD6D39"/>
    <w:rsid w:val="00FD6F2E"/>
    <w:rsid w:val="00FD7E69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CA7B009-0F30-47AF-9192-C4F79CB17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12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2020-04-09T02:10:00Z</dcterms:created>
  <dcterms:modified xsi:type="dcterms:W3CDTF">2020-04-09T02:10:00Z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