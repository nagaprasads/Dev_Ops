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3D148973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proofErr w:type="spellStart"/>
      <w:r w:rsidR="006218C6">
        <w:rPr>
          <w:rFonts w:ascii="Segoe UI" w:hAnsi="Segoe UI" w:cs="Segoe UI"/>
          <w:color w:val="3C76A6" w:themeColor="accent5"/>
        </w:rPr>
        <w:t>DaemonSet</w:t>
      </w:r>
      <w:proofErr w:type="spellEnd"/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8448B96" w:rsidR="00246C30" w:rsidRDefault="00192A5F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 w:rsidR="00375104">
        <w:rPr>
          <w:rFonts w:ascii="Segoe UI" w:hAnsi="Segoe UI" w:cs="Segoe UI"/>
          <w:color w:val="3C76A6" w:themeColor="accent5"/>
        </w:rPr>
        <w:t>/</w:t>
      </w:r>
      <w:proofErr w:type="spellStart"/>
      <w:r w:rsidR="00C468DA">
        <w:rPr>
          <w:rFonts w:ascii="Segoe UI" w:hAnsi="Segoe UI" w:cs="Segoe UI"/>
          <w:color w:val="3C76A6" w:themeColor="accent5"/>
        </w:rPr>
        <w:t>daemonset</w:t>
      </w:r>
      <w:proofErr w:type="spellEnd"/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502C5D53" w14:textId="44F51A88" w:rsidR="00375104" w:rsidRPr="00375104" w:rsidRDefault="00375104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 w:rsidR="00E93CB1">
        <w:rPr>
          <w:rFonts w:ascii="Segoe UI" w:hAnsi="Segoe UI" w:cs="Segoe UI"/>
          <w:color w:val="3C76A6" w:themeColor="accent5"/>
        </w:rPr>
        <w:t>daemonset</w:t>
      </w:r>
      <w:proofErr w:type="spellEnd"/>
      <w:r>
        <w:rPr>
          <w:rFonts w:ascii="Segoe UI" w:hAnsi="Segoe UI" w:cs="Segoe UI"/>
          <w:color w:val="3C76A6" w:themeColor="accent5"/>
        </w:rPr>
        <w:t xml:space="preserve"> using the </w:t>
      </w:r>
      <w:proofErr w:type="spellStart"/>
      <w:r w:rsidR="00E93CB1" w:rsidRPr="00E93CB1">
        <w:rPr>
          <w:rFonts w:ascii="Segoe UI" w:hAnsi="Segoe UI" w:cs="Segoe UI"/>
          <w:color w:val="3C76A6" w:themeColor="accent5"/>
        </w:rPr>
        <w:t>nginx-daemonset.yaml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7107E34" w14:textId="6C58A5AD" w:rsidR="00375104" w:rsidRDefault="00375104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DD673D" w:rsidRPr="00DD673D">
        <w:rPr>
          <w:rFonts w:ascii="Segoe UI" w:hAnsi="Segoe UI" w:cs="Segoe UI"/>
          <w:color w:val="3C76A6" w:themeColor="accent5"/>
        </w:rPr>
        <w:t>nginx-</w:t>
      </w:r>
      <w:proofErr w:type="gramStart"/>
      <w:r w:rsidR="00DD673D" w:rsidRPr="00DD673D">
        <w:rPr>
          <w:rFonts w:ascii="Segoe UI" w:hAnsi="Segoe UI" w:cs="Segoe UI"/>
          <w:color w:val="3C76A6" w:themeColor="accent5"/>
        </w:rPr>
        <w:t>daemonset.yaml</w:t>
      </w:r>
      <w:proofErr w:type="spellEnd"/>
      <w:proofErr w:type="gramEnd"/>
    </w:p>
    <w:p w14:paraId="4EC5408F" w14:textId="37E7F6B3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proofErr w:type="gramStart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daemonset.apps</w:t>
      </w:r>
      <w:proofErr w:type="spellEnd"/>
      <w:proofErr w:type="gramEnd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nginx-daemonset</w:t>
      </w:r>
      <w:proofErr w:type="spellEnd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514F88CA" w14:textId="77777777" w:rsidR="00D31BBF" w:rsidRDefault="00D31BBF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3F7B7F79" w14:textId="62F596F5" w:rsidR="00375104" w:rsidRPr="00375104" w:rsidRDefault="00375104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</w:t>
      </w:r>
      <w:proofErr w:type="spellStart"/>
      <w:r w:rsidR="00995C01">
        <w:rPr>
          <w:rFonts w:ascii="Segoe UI" w:hAnsi="Segoe UI" w:cs="Segoe UI"/>
          <w:color w:val="3C76A6" w:themeColor="accent5"/>
        </w:rPr>
        <w:t>daemonset</w:t>
      </w:r>
      <w:proofErr w:type="spellEnd"/>
      <w:r w:rsidR="00995C01">
        <w:rPr>
          <w:rFonts w:ascii="Segoe UI" w:hAnsi="Segoe UI" w:cs="Segoe UI"/>
          <w:color w:val="3C76A6" w:themeColor="accent5"/>
        </w:rPr>
        <w:t xml:space="preserve"> and pods</w:t>
      </w:r>
      <w:r>
        <w:rPr>
          <w:rFonts w:ascii="Segoe UI" w:hAnsi="Segoe UI" w:cs="Segoe UI"/>
          <w:color w:val="3C76A6" w:themeColor="accent5"/>
        </w:rPr>
        <w:t xml:space="preserve">  </w:t>
      </w:r>
    </w:p>
    <w:p w14:paraId="1D3B6970" w14:textId="5134DEF6" w:rsidR="00EB22A5" w:rsidRDefault="0037510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 w:rsidR="00EB22A5">
        <w:rPr>
          <w:rFonts w:ascii="Segoe UI" w:hAnsi="Segoe UI" w:cs="Segoe UI"/>
          <w:color w:val="3C76A6" w:themeColor="accent5"/>
          <w:kern w:val="32"/>
          <w:sz w:val="22"/>
          <w:szCs w:val="22"/>
        </w:rPr>
        <w:t>ds</w:t>
      </w:r>
    </w:p>
    <w:p w14:paraId="61942037" w14:textId="77777777" w:rsidR="002C2B75" w:rsidRPr="002C2B75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>NAME              DESIRED   CURRENT   READY   UP-TO-DATE   AVAILABLE   NODE SELECTOR   AGE</w:t>
      </w:r>
    </w:p>
    <w:p w14:paraId="745A648C" w14:textId="7173C82D" w:rsidR="00D15CE0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nginx-daemonset</w:t>
      </w:r>
      <w:proofErr w:type="spellEnd"/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2         2         2       2            2           &lt;none&gt;          11m</w:t>
      </w:r>
    </w:p>
    <w:p w14:paraId="01D3535F" w14:textId="77777777" w:rsidR="002C2B75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E32DAF8" w14:textId="02D5F3DF" w:rsidR="00375104" w:rsidRDefault="00EB22A5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pods</w:t>
      </w:r>
      <w:r w:rsidR="0045584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 wide</w:t>
      </w:r>
    </w:p>
    <w:p w14:paraId="6577526D" w14:textId="59919592" w:rsidR="00D31BBF" w:rsidRDefault="00D31BB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lastRenderedPageBreak/>
        <w:t>Expected Output</w:t>
      </w:r>
    </w:p>
    <w:p w14:paraId="1C2DD2FD" w14:textId="39B5CFFB" w:rsidR="00375104" w:rsidRDefault="001900E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Nginx Pod will </w:t>
      </w:r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created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and started in each Node.</w:t>
      </w:r>
      <w:r w:rsidR="0034453D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</w:t>
      </w:r>
    </w:p>
    <w:p w14:paraId="5EF9F80F" w14:textId="77777777" w:rsidR="008A3B6C" w:rsidRPr="003A7B51" w:rsidRDefault="008A3B6C" w:rsidP="003A7B51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nginx-daemonset-8pn24                 1/1     Running   0          23s</w:t>
      </w:r>
    </w:p>
    <w:p w14:paraId="6B115034" w14:textId="250E8BA6" w:rsidR="00972709" w:rsidRPr="003A7B51" w:rsidRDefault="008A3B6C" w:rsidP="003A7B51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proofErr w:type="spellStart"/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nginx-daemonset-zrmst</w:t>
      </w:r>
      <w:proofErr w:type="spellEnd"/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        </w:t>
      </w:r>
      <w:r w:rsidR="00C7155F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</w:t>
      </w:r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1/1     Running   0          23s</w:t>
      </w:r>
    </w:p>
    <w:p w14:paraId="0D09A044" w14:textId="45561364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715BD39" w14:textId="357C0FE4" w:rsidR="00972709" w:rsidRPr="00375104" w:rsidRDefault="00972709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To get more details of the POD, we can use the ‘get pods’ command </w:t>
      </w:r>
      <w:proofErr w:type="gramStart"/>
      <w:r>
        <w:rPr>
          <w:rFonts w:ascii="Segoe UI" w:hAnsi="Segoe UI" w:cs="Segoe UI"/>
          <w:color w:val="3C76A6" w:themeColor="accent5"/>
        </w:rPr>
        <w:t>with  ‘</w:t>
      </w:r>
      <w:proofErr w:type="gramEnd"/>
      <w:r>
        <w:rPr>
          <w:rFonts w:ascii="Segoe UI" w:hAnsi="Segoe UI" w:cs="Segoe UI"/>
          <w:color w:val="3C76A6" w:themeColor="accent5"/>
        </w:rPr>
        <w:t>-o wide’ option</w:t>
      </w:r>
      <w:r w:rsidR="009278EB">
        <w:rPr>
          <w:rFonts w:ascii="Segoe UI" w:hAnsi="Segoe UI" w:cs="Segoe UI"/>
          <w:color w:val="3C76A6" w:themeColor="accent5"/>
        </w:rPr>
        <w:t xml:space="preserve">. Use the IP to confirm the Nginx </w:t>
      </w:r>
      <w:r w:rsidR="00427FA9">
        <w:rPr>
          <w:rFonts w:ascii="Segoe UI" w:hAnsi="Segoe UI" w:cs="Segoe UI"/>
          <w:color w:val="3C76A6" w:themeColor="accent5"/>
        </w:rPr>
        <w:t>pod is created in all nodes</w:t>
      </w:r>
      <w:r w:rsidR="009278EB">
        <w:rPr>
          <w:rFonts w:ascii="Segoe UI" w:hAnsi="Segoe UI" w:cs="Segoe UI"/>
          <w:color w:val="3C76A6" w:themeColor="accent5"/>
        </w:rPr>
        <w:t>.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56A73A6D" w14:textId="77777777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01C738B" w14:textId="2FD98C31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  <w:r w:rsidR="009278E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wide</w:t>
      </w:r>
    </w:p>
    <w:p w14:paraId="47E3EFAB" w14:textId="77777777" w:rsidR="00CC21C4" w:rsidRPr="00B05B7E" w:rsidRDefault="00CC21C4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D737E5A" w14:textId="77777777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Expected Output</w:t>
      </w:r>
    </w:p>
    <w:p w14:paraId="31B175EE" w14:textId="3A71782D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NAME    READY   STATUS    RESTARTS   AGE       IP              NODE      NOMINATED NODE   READINESS GATES</w:t>
      </w:r>
    </w:p>
    <w:p w14:paraId="1B8CD9AA" w14:textId="2B246BCB" w:rsidR="00972709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</w:rPr>
      </w:pPr>
      <w:proofErr w:type="spell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</w:t>
      </w:r>
      <w:proofErr w:type="spell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  1/1           Running            0          6m19s   192.168.188.26   ip-172-31-26-127.ap-southeast-</w:t>
      </w:r>
      <w:proofErr w:type="gram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1.compute</w:t>
      </w:r>
      <w:proofErr w:type="gram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.internal   &lt;none&gt;           &lt;none&gt;</w:t>
      </w:r>
    </w:p>
    <w:p w14:paraId="2F480CFC" w14:textId="7A26E8E6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41C1B917" w14:textId="3FE672CF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58B07C20" w14:textId="28A7BAD3" w:rsidR="009278EB" w:rsidRPr="00B05B7E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curl</w:t>
      </w: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7C9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192.168.188.26:80 </w:t>
      </w:r>
    </w:p>
    <w:p w14:paraId="06CF45AC" w14:textId="1EAAFB2A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</w:p>
    <w:p w14:paraId="20724B08" w14:textId="26617A33" w:rsidR="0005647B" w:rsidRPr="009278EB" w:rsidRDefault="0005647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Expected </w:t>
      </w:r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Output :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 -    Nginx landing page with the message  ‘</w:t>
      </w:r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Thank you for using </w:t>
      </w:r>
      <w:proofErr w:type="spellStart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nginx</w:t>
      </w:r>
      <w:proofErr w:type="spellEnd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.’</w:t>
      </w:r>
    </w:p>
    <w:p w14:paraId="3A2377EE" w14:textId="7DBCACDD" w:rsidR="0007013B" w:rsidRDefault="0007013B" w:rsidP="0007013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E98DF0A" w14:textId="498D23D5" w:rsidR="0007013B" w:rsidRDefault="0007013B" w:rsidP="0007013B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color w:val="3C76A6" w:themeColor="accent5"/>
          <w:sz w:val="22"/>
          <w:szCs w:val="22"/>
        </w:rPr>
        <w:t>Daemonset</w:t>
      </w:r>
      <w:proofErr w:type="spellEnd"/>
      <w:r>
        <w:rPr>
          <w:rFonts w:ascii="Segoe UI" w:hAnsi="Segoe UI" w:cs="Segoe UI"/>
          <w:color w:val="3C76A6" w:themeColor="accent5"/>
          <w:sz w:val="22"/>
          <w:szCs w:val="22"/>
        </w:rPr>
        <w:t xml:space="preserve"> using </w:t>
      </w:r>
      <w:proofErr w:type="spellStart"/>
      <w:r>
        <w:rPr>
          <w:rFonts w:ascii="Segoe UI" w:hAnsi="Segoe UI" w:cs="Segoe UI"/>
          <w:color w:val="3C76A6" w:themeColor="accent5"/>
          <w:sz w:val="22"/>
          <w:szCs w:val="22"/>
        </w:rPr>
        <w:t>NodeSelector</w:t>
      </w:r>
      <w:proofErr w:type="spellEnd"/>
    </w:p>
    <w:p w14:paraId="46A47A92" w14:textId="40558114" w:rsidR="00D97D87" w:rsidRDefault="00D97D87" w:rsidP="0007013B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2B45C252" w14:textId="6A910C70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Delete the 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daemonset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created in the above step</w:t>
      </w:r>
    </w:p>
    <w:p w14:paraId="573BACA4" w14:textId="77777777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208843B" w14:textId="38EE5895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[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root@ip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 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kubernetes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] </w:t>
      </w:r>
      <w:proofErr w:type="spellStart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kubectl</w:t>
      </w:r>
      <w:proofErr w:type="spellEnd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delete </w:t>
      </w:r>
      <w:proofErr w:type="spellStart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daemonset</w:t>
      </w:r>
      <w:proofErr w:type="spellEnd"/>
      <w:r w:rsidR="00895E18"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895E18"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nginx-daemonset</w:t>
      </w:r>
      <w:proofErr w:type="spellEnd"/>
    </w:p>
    <w:p w14:paraId="1625F74E" w14:textId="33006118" w:rsidR="00D97D87" w:rsidRDefault="00D97D87" w:rsidP="00D97D87">
      <w:pPr>
        <w:ind w:firstLine="547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3F7819" w:rsidRPr="003F7819">
        <w:rPr>
          <w:rFonts w:ascii="Segoe UI" w:hAnsi="Segoe UI" w:cs="Segoe UI"/>
          <w:color w:val="3C76A6" w:themeColor="accent5"/>
        </w:rPr>
        <w:t>nginx</w:t>
      </w:r>
      <w:proofErr w:type="spellEnd"/>
      <w:r w:rsidR="003F7819" w:rsidRPr="003F7819">
        <w:rPr>
          <w:rFonts w:ascii="Segoe UI" w:hAnsi="Segoe UI" w:cs="Segoe UI"/>
          <w:color w:val="3C76A6" w:themeColor="accent5"/>
        </w:rPr>
        <w:t>-</w:t>
      </w:r>
      <w:proofErr w:type="spellStart"/>
      <w:r w:rsidR="003F7819" w:rsidRPr="003F7819">
        <w:rPr>
          <w:rFonts w:ascii="Segoe UI" w:hAnsi="Segoe UI" w:cs="Segoe UI"/>
          <w:color w:val="3C76A6" w:themeColor="accent5"/>
        </w:rPr>
        <w:t>daemonset</w:t>
      </w:r>
      <w:proofErr w:type="spellEnd"/>
      <w:r w:rsidR="003F7819" w:rsidRPr="003F7819">
        <w:rPr>
          <w:rFonts w:ascii="Segoe UI" w:hAnsi="Segoe UI" w:cs="Segoe UI"/>
          <w:color w:val="3C76A6" w:themeColor="accent5"/>
        </w:rPr>
        <w:t>-with-</w:t>
      </w:r>
      <w:proofErr w:type="spellStart"/>
      <w:proofErr w:type="gramStart"/>
      <w:r w:rsidR="003F7819" w:rsidRPr="003F7819">
        <w:rPr>
          <w:rFonts w:ascii="Segoe UI" w:hAnsi="Segoe UI" w:cs="Segoe UI"/>
          <w:color w:val="3C76A6" w:themeColor="accent5"/>
        </w:rPr>
        <w:t>nodeselector.yaml</w:t>
      </w:r>
      <w:proofErr w:type="spellEnd"/>
      <w:proofErr w:type="gramEnd"/>
    </w:p>
    <w:p w14:paraId="4B7002D0" w14:textId="4DF00731" w:rsidR="00B436F9" w:rsidRDefault="00B436F9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daemonset</w:t>
      </w:r>
      <w:proofErr w:type="spellEnd"/>
    </w:p>
    <w:p w14:paraId="0C50C03D" w14:textId="16105E97" w:rsidR="00B436F9" w:rsidRDefault="00B436F9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Result: - </w:t>
      </w:r>
      <w:proofErr w:type="spellStart"/>
      <w:r w:rsidRPr="00B436F9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nginx-daemonset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should be returned</w:t>
      </w:r>
    </w:p>
    <w:p w14:paraId="055AFBE4" w14:textId="7491E04B" w:rsidR="00B436F9" w:rsidRDefault="00B436F9" w:rsidP="00B436F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1B56906A" w14:textId="64BBCF4D" w:rsidR="00B436F9" w:rsidRDefault="00B436F9" w:rsidP="00B436F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Result :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 No records as there is no node configured with the selector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gpu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=true</w:t>
      </w:r>
    </w:p>
    <w:p w14:paraId="48AF7A02" w14:textId="6FB44684" w:rsidR="00B436F9" w:rsidRDefault="00192234" w:rsidP="0020466A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Let</w:t>
      </w:r>
      <w:r w:rsidR="00411586">
        <w:rPr>
          <w:rFonts w:ascii="Segoe UI" w:hAnsi="Segoe UI" w:cs="Segoe UI"/>
          <w:color w:val="3C76A6" w:themeColor="accent5"/>
        </w:rPr>
        <w:t>’</w:t>
      </w:r>
      <w:r>
        <w:rPr>
          <w:rFonts w:ascii="Segoe UI" w:hAnsi="Segoe UI" w:cs="Segoe UI"/>
          <w:color w:val="3C76A6" w:themeColor="accent5"/>
        </w:rPr>
        <w:t>s update the node with the label and check</w:t>
      </w:r>
      <w:r w:rsidR="0020466A">
        <w:rPr>
          <w:rFonts w:ascii="Segoe UI" w:hAnsi="Segoe UI" w:cs="Segoe UI"/>
          <w:color w:val="3C76A6" w:themeColor="accent5"/>
        </w:rPr>
        <w:t>. Replace the highlighted section with your public IP address of the worker node.</w:t>
      </w:r>
    </w:p>
    <w:p w14:paraId="56D82C4F" w14:textId="3A12D3FD" w:rsidR="00192234" w:rsidRDefault="0020466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label node </w:t>
      </w:r>
      <w:r w:rsidRPr="0020466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&lt;node name&gt;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C6E5A">
        <w:rPr>
          <w:rFonts w:ascii="Segoe UI" w:hAnsi="Segoe UI" w:cs="Segoe UI"/>
          <w:color w:val="3C76A6" w:themeColor="accent5"/>
          <w:kern w:val="32"/>
          <w:sz w:val="22"/>
          <w:szCs w:val="22"/>
        </w:rPr>
        <w:t>gpu</w:t>
      </w:r>
      <w:proofErr w:type="spellEnd"/>
      <w:r w:rsidR="001C6E5A">
        <w:rPr>
          <w:rFonts w:ascii="Segoe UI" w:hAnsi="Segoe UI" w:cs="Segoe UI"/>
          <w:color w:val="3C76A6" w:themeColor="accent5"/>
          <w:kern w:val="32"/>
          <w:sz w:val="22"/>
          <w:szCs w:val="22"/>
        </w:rPr>
        <w:t>=true</w:t>
      </w:r>
    </w:p>
    <w:p w14:paraId="7F5B5E45" w14:textId="6F3C7EFD" w:rsidR="001C6E5A" w:rsidRDefault="001C6E5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EE0AEE9" w14:textId="27EF95C5" w:rsidR="001C6E5A" w:rsidRDefault="001C6E5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D5178C4" w14:textId="0CC4E19E" w:rsidR="005A2B14" w:rsidRDefault="005A2B14" w:rsidP="005A2B1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Now execute the get pods to confirm the POD is running in one node where we set the label.</w:t>
      </w:r>
    </w:p>
    <w:p w14:paraId="5D8DE74E" w14:textId="77777777" w:rsidR="005A2B14" w:rsidRDefault="005A2B14" w:rsidP="005A2B14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8837E56" w14:textId="78D9A154" w:rsidR="001C6E5A" w:rsidRDefault="00AF71DD" w:rsidP="00AF71DD">
      <w:pPr>
        <w:ind w:left="720"/>
        <w:rPr>
          <w:rFonts w:ascii="Segoe UI" w:hAnsi="Segoe UI" w:cs="Segoe UI"/>
          <w:color w:val="3C76A6" w:themeColor="accent5"/>
        </w:rPr>
      </w:pPr>
      <w:r w:rsidRPr="00AF71DD">
        <w:rPr>
          <w:rFonts w:ascii="Segoe UI" w:hAnsi="Segoe UI" w:cs="Segoe UI"/>
          <w:color w:val="3C76A6" w:themeColor="accent5"/>
        </w:rPr>
        <w:t>nginx-daemonset-465jv                 1/1     Running   0          27s    192.168.24.70   ip-172-31-31-122.ap-southeast-</w:t>
      </w:r>
      <w:proofErr w:type="gramStart"/>
      <w:r w:rsidRPr="00AF71DD">
        <w:rPr>
          <w:rFonts w:ascii="Segoe UI" w:hAnsi="Segoe UI" w:cs="Segoe UI"/>
          <w:color w:val="3C76A6" w:themeColor="accent5"/>
        </w:rPr>
        <w:t>1.compute</w:t>
      </w:r>
      <w:proofErr w:type="gramEnd"/>
      <w:r w:rsidRPr="00AF71DD">
        <w:rPr>
          <w:rFonts w:ascii="Segoe UI" w:hAnsi="Segoe UI" w:cs="Segoe UI"/>
          <w:color w:val="3C76A6" w:themeColor="accent5"/>
        </w:rPr>
        <w:t>.internal   &lt;none&gt;           &lt;none&gt;</w:t>
      </w:r>
    </w:p>
    <w:p w14:paraId="2A13610B" w14:textId="77777777" w:rsidR="00B436F9" w:rsidRDefault="00B436F9" w:rsidP="00ED5746">
      <w:pPr>
        <w:rPr>
          <w:rFonts w:ascii="Segoe UI" w:hAnsi="Segoe UI" w:cs="Segoe UI"/>
          <w:color w:val="3C76A6" w:themeColor="accent5"/>
        </w:rPr>
      </w:pPr>
    </w:p>
    <w:p w14:paraId="244C6355" w14:textId="22DF4872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2</w:t>
      </w:r>
    </w:p>
    <w:p w14:paraId="218B724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7DAC8CD8" w14:textId="5B0D8A6C" w:rsidR="0072796A" w:rsidRDefault="000041DE" w:rsidP="003A15D3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Volume</w:t>
      </w:r>
    </w:p>
    <w:p w14:paraId="5FA4465C" w14:textId="78FCBEDE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3334289" w14:textId="23F7240B" w:rsidR="00CC1D01" w:rsidRDefault="00CC1D01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</w:p>
    <w:p w14:paraId="1E98E53F" w14:textId="614E9692" w:rsidR="0072796A" w:rsidRPr="00DA643E" w:rsidRDefault="0072796A" w:rsidP="009D66F0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</w:p>
    <w:p w14:paraId="0060A285" w14:textId="7A45D834" w:rsidR="0072796A" w:rsidRDefault="0072796A" w:rsidP="00122469">
      <w:pPr>
        <w:ind w:left="0"/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122469" w:rsidRPr="00122469">
        <w:rPr>
          <w:rFonts w:ascii="Segoe UI" w:hAnsi="Segoe UI" w:cs="Segoe UI"/>
          <w:color w:val="3C76A6" w:themeColor="accent5"/>
        </w:rPr>
        <w:t>volumes</w:t>
      </w:r>
      <w:r w:rsidR="009D66F0" w:rsidRPr="009D66F0">
        <w:t xml:space="preserve"> </w:t>
      </w:r>
    </w:p>
    <w:p w14:paraId="64844F3B" w14:textId="77777777" w:rsidR="00122469" w:rsidRDefault="00122469" w:rsidP="00122469">
      <w:pPr>
        <w:ind w:left="0"/>
        <w:rPr>
          <w:rFonts w:ascii="Segoe UI" w:hAnsi="Segoe UI" w:cs="Segoe UI"/>
          <w:color w:val="3C76A6" w:themeColor="accent5"/>
        </w:rPr>
      </w:pPr>
    </w:p>
    <w:p w14:paraId="164B4EC5" w14:textId="714ED32B" w:rsidR="00E4303F" w:rsidRPr="00375104" w:rsidRDefault="00E4303F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the</w:t>
      </w:r>
      <w:r w:rsidR="00643ADA">
        <w:rPr>
          <w:rFonts w:ascii="Segoe UI" w:hAnsi="Segoe UI" w:cs="Segoe UI"/>
          <w:color w:val="3C76A6" w:themeColor="accent5"/>
        </w:rPr>
        <w:t xml:space="preserve"> Pod with </w:t>
      </w: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  <w:r w:rsidR="00643ADA">
        <w:rPr>
          <w:rFonts w:ascii="Segoe UI" w:hAnsi="Segoe UI" w:cs="Segoe UI"/>
          <w:color w:val="3C76A6" w:themeColor="accent5"/>
        </w:rPr>
        <w:t xml:space="preserve"> volume</w:t>
      </w:r>
      <w:r>
        <w:rPr>
          <w:rFonts w:ascii="Segoe UI" w:hAnsi="Segoe UI" w:cs="Segoe UI"/>
          <w:color w:val="3C76A6" w:themeColor="accent5"/>
        </w:rPr>
        <w:t xml:space="preserve"> using the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emptyDir.</w:t>
      </w:r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64766E4" w14:textId="5F26054A" w:rsidR="0072796A" w:rsidRPr="009D66F0" w:rsidRDefault="0072796A" w:rsidP="00E4303F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 </w:t>
      </w:r>
    </w:p>
    <w:p w14:paraId="4C42F080" w14:textId="15F19169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643ADA" w:rsidRPr="00E4303F">
        <w:rPr>
          <w:rFonts w:ascii="Segoe UI" w:hAnsi="Segoe UI" w:cs="Segoe UI"/>
          <w:color w:val="3C76A6" w:themeColor="accent5"/>
        </w:rPr>
        <w:t>emptyDir</w:t>
      </w:r>
      <w:r w:rsidR="009D66F0"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3F114522" w14:textId="549D3AA9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pod/</w:t>
      </w:r>
      <w:proofErr w:type="spellStart"/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emptydir</w:t>
      </w:r>
      <w:proofErr w:type="spellEnd"/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-pod created</w:t>
      </w:r>
    </w:p>
    <w:p w14:paraId="14960537" w14:textId="77777777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5A52DCFB" w14:textId="77777777" w:rsidR="0072796A" w:rsidRPr="00375104" w:rsidRDefault="0072796A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31E5215C" w14:textId="3D1CE7A6" w:rsidR="001D110B" w:rsidRDefault="00643ADA" w:rsidP="001D110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5EC0C13" w14:textId="7835015C" w:rsidR="001D110B" w:rsidRDefault="001D110B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821B50" w14:textId="77ED681B" w:rsidR="003A3B70" w:rsidRDefault="003A3B70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9BFBC55" w14:textId="0D899369" w:rsidR="003A3B70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Go to the mount location and write a file under /</w:t>
      </w:r>
      <w:r w:rsidRP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>cache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71E8D98A" w14:textId="0FE21472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6F370F36" w14:textId="2D31B4DD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66F44232" w14:textId="77777777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5466C73" w14:textId="73FD4EBB" w:rsidR="00295C5A" w:rsidRDefault="00956244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Delete the </w:t>
      </w:r>
      <w:r w:rsid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POD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and re-create it</w:t>
      </w:r>
      <w:r w:rsid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>, the data will be gone.</w:t>
      </w:r>
    </w:p>
    <w:p w14:paraId="57C24AAD" w14:textId="53B7BAAB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A811A92" w14:textId="353E2AC0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proofErr w:type="gram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proofErr w:type="gram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delete pod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emptydir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31D8542D" w14:textId="5E4FBE3B" w:rsidR="00956244" w:rsidRDefault="00956244" w:rsidP="00956244">
      <w:pPr>
        <w:ind w:firstLine="36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</w:t>
      </w:r>
      <w:r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05DEF71B" w14:textId="77777777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A4B9124" w14:textId="200BF5BC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D7679C0" w14:textId="7529ABE4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5AB42E75" w14:textId="3864AFA4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 ls</w:t>
      </w:r>
    </w:p>
    <w:p w14:paraId="34739487" w14:textId="4E1EE484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2316AC8" w14:textId="74458CEC" w:rsidR="00956244" w:rsidRDefault="00956244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Output :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  Empty Directory</w:t>
      </w:r>
    </w:p>
    <w:p w14:paraId="344ECD18" w14:textId="77777777" w:rsidR="00956244" w:rsidRPr="003A3B70" w:rsidRDefault="00956244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AFBAED7" w14:textId="3DF9856C" w:rsidR="006B3002" w:rsidRDefault="006B3002" w:rsidP="006B3002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hostPath</w:t>
      </w:r>
      <w:proofErr w:type="spellEnd"/>
    </w:p>
    <w:p w14:paraId="7ED74D10" w14:textId="77777777" w:rsidR="00E86222" w:rsidRDefault="00E86222" w:rsidP="00E86222">
      <w:pPr>
        <w:ind w:left="0"/>
        <w:rPr>
          <w:rFonts w:ascii="Segoe UI" w:hAnsi="Segoe UI" w:cs="Segoe UI"/>
          <w:color w:val="3C76A6" w:themeColor="accent5"/>
        </w:rPr>
      </w:pPr>
    </w:p>
    <w:p w14:paraId="41795849" w14:textId="3942AB47" w:rsidR="00956244" w:rsidRDefault="00956244" w:rsidP="00454E70">
      <w:pPr>
        <w:pStyle w:val="ListParagraph"/>
        <w:numPr>
          <w:ilvl w:val="0"/>
          <w:numId w:val="15"/>
        </w:numPr>
      </w:pPr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cd </w:t>
      </w:r>
      <w:proofErr w:type="spellStart"/>
      <w:r w:rsidRPr="00956244">
        <w:rPr>
          <w:rFonts w:ascii="Segoe UI" w:hAnsi="Segoe UI" w:cs="Segoe UI"/>
          <w:color w:val="3C76A6" w:themeColor="accent5"/>
        </w:rPr>
        <w:t>gitrepo</w:t>
      </w:r>
      <w:proofErr w:type="spellEnd"/>
      <w:r w:rsidRPr="00956244">
        <w:rPr>
          <w:rFonts w:ascii="Segoe UI" w:hAnsi="Segoe UI" w:cs="Segoe UI"/>
          <w:color w:val="3C76A6" w:themeColor="accent5"/>
        </w:rPr>
        <w:t>/</w:t>
      </w:r>
      <w:proofErr w:type="spellStart"/>
      <w:r w:rsidRPr="00956244">
        <w:rPr>
          <w:rFonts w:ascii="Segoe UI" w:hAnsi="Segoe UI" w:cs="Segoe UI"/>
          <w:color w:val="3C76A6" w:themeColor="accent5"/>
        </w:rPr>
        <w:t>kubernetes</w:t>
      </w:r>
      <w:proofErr w:type="spellEnd"/>
      <w:r w:rsidRPr="00956244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956244">
        <w:rPr>
          <w:rFonts w:ascii="Segoe UI" w:hAnsi="Segoe UI" w:cs="Segoe UI"/>
          <w:color w:val="3C76A6" w:themeColor="accent5"/>
        </w:rPr>
        <w:t>yaml</w:t>
      </w:r>
      <w:proofErr w:type="spellEnd"/>
      <w:r w:rsidRPr="00956244">
        <w:rPr>
          <w:rFonts w:ascii="Segoe UI" w:hAnsi="Segoe UI" w:cs="Segoe UI"/>
          <w:color w:val="3C76A6" w:themeColor="accent5"/>
        </w:rPr>
        <w:t>/volumes</w:t>
      </w:r>
      <w:r w:rsidRPr="009D66F0">
        <w:t xml:space="preserve"> </w:t>
      </w:r>
    </w:p>
    <w:p w14:paraId="71F65129" w14:textId="77777777" w:rsidR="00956244" w:rsidRDefault="00956244" w:rsidP="00956244">
      <w:pPr>
        <w:pStyle w:val="ListParagraph"/>
        <w:rPr>
          <w:rFonts w:ascii="Segoe UI" w:hAnsi="Segoe UI" w:cs="Segoe UI"/>
          <w:color w:val="3C76A6" w:themeColor="accent5"/>
        </w:rPr>
      </w:pPr>
    </w:p>
    <w:p w14:paraId="24B45C8B" w14:textId="7647F470" w:rsidR="00E86222" w:rsidRPr="00E86222" w:rsidRDefault="00E86222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</w:rPr>
      </w:pPr>
      <w:r w:rsidRPr="00E86222">
        <w:rPr>
          <w:rFonts w:ascii="Segoe UI" w:hAnsi="Segoe UI" w:cs="Segoe UI"/>
          <w:color w:val="3C76A6" w:themeColor="accent5"/>
        </w:rPr>
        <w:t xml:space="preserve">Create the Pod with </w:t>
      </w:r>
      <w:proofErr w:type="spellStart"/>
      <w:r w:rsidR="005C2FD3">
        <w:rPr>
          <w:rFonts w:ascii="Segoe UI" w:hAnsi="Segoe UI" w:cs="Segoe UI"/>
          <w:color w:val="3C76A6" w:themeColor="accent5"/>
        </w:rPr>
        <w:t>hostPath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volume using the </w:t>
      </w:r>
      <w:proofErr w:type="spellStart"/>
      <w:r w:rsidR="00101FE6" w:rsidRPr="00101FE6">
        <w:rPr>
          <w:rFonts w:ascii="Segoe UI" w:hAnsi="Segoe UI" w:cs="Segoe UI"/>
          <w:color w:val="3C76A6" w:themeColor="accent5"/>
        </w:rPr>
        <w:t>hostPath.yaml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file </w:t>
      </w:r>
    </w:p>
    <w:p w14:paraId="35854001" w14:textId="53F52DC5" w:rsidR="00A47934" w:rsidRDefault="00A47934" w:rsidP="00A47934">
      <w:pPr>
        <w:pStyle w:val="ListParagraph"/>
        <w:rPr>
          <w:rFonts w:ascii="Segoe UI" w:hAnsi="Segoe UI" w:cs="Segoe UI"/>
          <w:color w:val="3C76A6" w:themeColor="accent5"/>
        </w:rPr>
      </w:pPr>
    </w:p>
    <w:p w14:paraId="1287345E" w14:textId="44EC9899" w:rsidR="00E86222" w:rsidRDefault="00A47934" w:rsidP="00A4793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101FE6"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4AA6DF74" w14:textId="4C388660" w:rsidR="00E86222" w:rsidRPr="00072C24" w:rsidRDefault="00E86222" w:rsidP="00BC3991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Output:   </w:t>
      </w:r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"</w:t>
      </w:r>
      <w:proofErr w:type="spellStart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340FAAD8" w14:textId="21E415A4" w:rsidR="003F5F25" w:rsidRPr="003F5F25" w:rsidRDefault="003F5F25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819E4E1" w14:textId="491B79F8" w:rsidR="003F5F25" w:rsidRDefault="003F5F25" w:rsidP="003F5F2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="00B90315"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B90315"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 w:rsidR="0087263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directory.</w:t>
      </w:r>
    </w:p>
    <w:p w14:paraId="77E4D0F0" w14:textId="77777777" w:rsidR="003F5F25" w:rsidRDefault="003F5F25" w:rsidP="003F5F2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528557F" w14:textId="33A7995B" w:rsidR="00872637" w:rsidRDefault="00872637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</w:p>
    <w:p w14:paraId="0764CBAC" w14:textId="77777777" w:rsidR="00872637" w:rsidRDefault="00872637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5B2FFCF7" w14:textId="3F731FC3" w:rsidR="0011586E" w:rsidRPr="00072C24" w:rsidRDefault="008066B5" w:rsidP="00072C24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#exit and delete the POD</w:t>
      </w:r>
    </w:p>
    <w:p w14:paraId="4623805D" w14:textId="3EFADCEC" w:rsidR="008066B5" w:rsidRDefault="008066B5" w:rsidP="008066B5">
      <w:pPr>
        <w:pStyle w:val="ListParagraph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delete pod 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3FFC6BD5" w14:textId="195A481A" w:rsidR="008066B5" w:rsidRDefault="008066B5" w:rsidP="008066B5">
      <w:pPr>
        <w:ind w:firstLine="547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4403BD76" w14:textId="77777777" w:rsidR="008066B5" w:rsidRPr="00072C24" w:rsidRDefault="008066B5" w:rsidP="008066B5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  "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1F06F059" w14:textId="77777777" w:rsidR="008066B5" w:rsidRPr="003F5F25" w:rsidRDefault="008066B5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83F4233" w14:textId="77777777" w:rsidR="008066B5" w:rsidRDefault="008066B5" w:rsidP="008066B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378CD1DB" w14:textId="0A888CAC" w:rsidR="008066B5" w:rsidRDefault="008066B5" w:rsidP="008066B5">
      <w:pPr>
        <w:ind w:firstLine="547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The file created during the first step 1.txt should be present.</w:t>
      </w:r>
    </w:p>
    <w:p w14:paraId="38FA2D17" w14:textId="51C192E9" w:rsidR="008066B5" w:rsidRPr="008066B5" w:rsidRDefault="008066B5" w:rsidP="008066B5">
      <w:pPr>
        <w:ind w:left="0"/>
        <w:rPr>
          <w:rFonts w:ascii="Segoe UI" w:hAnsi="Segoe UI" w:cs="Segoe UI"/>
          <w:color w:val="3C76A6" w:themeColor="accent5"/>
        </w:rPr>
      </w:pPr>
    </w:p>
    <w:p w14:paraId="50C17895" w14:textId="77777777" w:rsidR="00295C5A" w:rsidRDefault="00295C5A" w:rsidP="008066B5">
      <w:pPr>
        <w:ind w:left="720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</w:p>
    <w:p w14:paraId="1324F8C6" w14:textId="6A4057F9" w:rsidR="00225748" w:rsidRDefault="0022574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17BD0D6" w14:textId="4607725D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6BB44B6" w14:textId="7947B54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F038492" w14:textId="5501AC08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C318453" w14:textId="52AE40B0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12EA83F" w14:textId="4ECFFDA2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3</w:t>
      </w:r>
    </w:p>
    <w:p w14:paraId="15F946F7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7242F8D" w14:textId="59D11108" w:rsidR="00F44AC7" w:rsidRDefault="0025178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Secrets</w:t>
      </w:r>
    </w:p>
    <w:p w14:paraId="1B5123FB" w14:textId="6B089935" w:rsidR="00F44AC7" w:rsidRDefault="00F44AC7" w:rsidP="00B91EDD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B91EDD">
        <w:rPr>
          <w:rFonts w:ascii="Segoe UI" w:hAnsi="Segoe UI" w:cs="Segoe UI"/>
          <w:color w:val="3C76A6" w:themeColor="accent5"/>
        </w:rPr>
        <w:t>secrets</w:t>
      </w:r>
    </w:p>
    <w:p w14:paraId="16D96717" w14:textId="77777777" w:rsidR="0047396D" w:rsidRDefault="0047396D" w:rsidP="00B91EDD">
      <w:pPr>
        <w:ind w:left="0"/>
        <w:rPr>
          <w:rFonts w:ascii="Segoe UI" w:hAnsi="Segoe UI" w:cs="Segoe UI"/>
          <w:color w:val="3C76A6" w:themeColor="accent5"/>
        </w:rPr>
      </w:pPr>
    </w:p>
    <w:p w14:paraId="74AD9062" w14:textId="78EF7E9E" w:rsidR="00045900" w:rsidRDefault="00045900" w:rsidP="00B91EDD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secret</w:t>
      </w:r>
    </w:p>
    <w:p w14:paraId="4392DD2A" w14:textId="20CA954A" w:rsidR="00814ECE" w:rsidRPr="00642C2D" w:rsidRDefault="00642C2D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</w:t>
      </w:r>
      <w:proofErr w:type="gram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secret.yaml</w:t>
      </w:r>
      <w:proofErr w:type="spellEnd"/>
      <w:proofErr w:type="gramEnd"/>
    </w:p>
    <w:p w14:paraId="16CE0D87" w14:textId="4C602E5E" w:rsidR="00642C2D" w:rsidRDefault="00642C2D" w:rsidP="00642C2D">
      <w:pPr>
        <w:pStyle w:val="ListParagraph"/>
        <w:rPr>
          <w:rFonts w:ascii="Segoe UI" w:hAnsi="Segoe UI" w:cs="Segoe UI"/>
          <w:color w:val="3C76A6" w:themeColor="accent5"/>
        </w:rPr>
      </w:pPr>
      <w:r w:rsidRPr="00642C2D">
        <w:rPr>
          <w:rFonts w:ascii="Segoe UI" w:hAnsi="Segoe UI" w:cs="Segoe UI"/>
          <w:color w:val="3C76A6" w:themeColor="accent5"/>
          <w:highlight w:val="yellow"/>
        </w:rPr>
        <w:t>secret/</w:t>
      </w:r>
      <w:proofErr w:type="spellStart"/>
      <w:r w:rsidRPr="00642C2D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642C2D">
        <w:rPr>
          <w:rFonts w:ascii="Segoe UI" w:hAnsi="Segoe UI" w:cs="Segoe UI"/>
          <w:color w:val="3C76A6" w:themeColor="accent5"/>
          <w:highlight w:val="yellow"/>
        </w:rPr>
        <w:t>-secret configured</w:t>
      </w:r>
    </w:p>
    <w:p w14:paraId="20DF9C66" w14:textId="77777777" w:rsidR="00642C2D" w:rsidRPr="00814ECE" w:rsidRDefault="00642C2D" w:rsidP="00642C2D">
      <w:pPr>
        <w:pStyle w:val="ListParagraph"/>
        <w:rPr>
          <w:rFonts w:ascii="Segoe UI" w:hAnsi="Segoe UI" w:cs="Segoe UI"/>
          <w:color w:val="3C76A6" w:themeColor="accent5"/>
        </w:rPr>
      </w:pPr>
    </w:p>
    <w:p w14:paraId="641F87C6" w14:textId="5853D7AA" w:rsidR="00551C50" w:rsidRPr="007456D1" w:rsidRDefault="00551C50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secrets</w:t>
      </w:r>
    </w:p>
    <w:p w14:paraId="2385744B" w14:textId="4920E1C2" w:rsidR="007456D1" w:rsidRPr="00551C50" w:rsidRDefault="007456D1" w:rsidP="007456D1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-secret details</w:t>
      </w:r>
    </w:p>
    <w:p w14:paraId="507FE28C" w14:textId="08D1BE3F" w:rsidR="00551C50" w:rsidRPr="000D6B33" w:rsidRDefault="00551C50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describe secrets</w:t>
      </w:r>
      <w:r w:rsid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0D6B33"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0D6B33"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</w:t>
      </w:r>
    </w:p>
    <w:p w14:paraId="7C13BA71" w14:textId="4035B818" w:rsidR="000D6B33" w:rsidRPr="00551C50" w:rsidRDefault="000D6B33" w:rsidP="000D6B33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-secret data</w:t>
      </w:r>
    </w:p>
    <w:p w14:paraId="41461760" w14:textId="21A06DA8" w:rsidR="00551C50" w:rsidRDefault="00551C50" w:rsidP="007456D1">
      <w:pPr>
        <w:pStyle w:val="ListParagraph"/>
        <w:rPr>
          <w:rFonts w:ascii="Segoe UI" w:hAnsi="Segoe UI" w:cs="Segoe UI"/>
          <w:color w:val="3C76A6" w:themeColor="accent5"/>
        </w:rPr>
      </w:pPr>
    </w:p>
    <w:p w14:paraId="229B84F9" w14:textId="56A0CB74" w:rsidR="000D6B33" w:rsidRPr="000D6B33" w:rsidRDefault="000D6B33" w:rsidP="000D6B33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>Create a POD and consume the secret using environment variable</w:t>
      </w:r>
    </w:p>
    <w:p w14:paraId="3D0FD5FB" w14:textId="585CC2A8" w:rsidR="000D6B33" w:rsidRDefault="0085569B" w:rsidP="000D6B33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8432B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 w:rsidR="008432B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-secret-by-</w:t>
      </w:r>
      <w:proofErr w:type="spellStart"/>
      <w:proofErr w:type="gramStart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232A0626" w14:textId="443776B2" w:rsidR="00823B6D" w:rsidRPr="00551C50" w:rsidRDefault="00823B6D" w:rsidP="00823B6D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POD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-by-env created</w:t>
      </w:r>
    </w:p>
    <w:p w14:paraId="6C030E58" w14:textId="03EC8BB8" w:rsidR="00CE36A7" w:rsidRDefault="002E3C56" w:rsidP="002944D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72FC170" w14:textId="2A283262" w:rsidR="00CE36A7" w:rsidRPr="000D6B33" w:rsidRDefault="00CE36A7" w:rsidP="00CE36A7">
      <w:pPr>
        <w:ind w:left="0" w:firstLine="720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</w:rPr>
        <w:t># echo $username</w:t>
      </w:r>
    </w:p>
    <w:p w14:paraId="2510BB62" w14:textId="399D9C60" w:rsidR="0039037B" w:rsidRDefault="0039037B" w:rsidP="00551C50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admin</w:t>
      </w:r>
    </w:p>
    <w:p w14:paraId="4CBFC703" w14:textId="73EF2152" w:rsidR="00D15305" w:rsidRPr="000D6B33" w:rsidRDefault="00D15305" w:rsidP="00D15305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>
        <w:rPr>
          <w:rFonts w:ascii="Segoe UI" w:hAnsi="Segoe UI" w:cs="Segoe UI"/>
          <w:color w:val="3C76A6" w:themeColor="accent5"/>
        </w:rPr>
        <w:t>from volume path</w:t>
      </w:r>
    </w:p>
    <w:p w14:paraId="769BA96E" w14:textId="316D027E" w:rsidR="00D15305" w:rsidRDefault="00821B75" w:rsidP="00D1530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A2A2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DA2A2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 w:rsid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</w:t>
      </w:r>
      <w:proofErr w:type="spellStart"/>
      <w:proofErr w:type="gramStart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vol.yaml</w:t>
      </w:r>
      <w:proofErr w:type="spellEnd"/>
      <w:proofErr w:type="gramEnd"/>
    </w:p>
    <w:p w14:paraId="64B5E519" w14:textId="77777777" w:rsidR="00DA2A2B" w:rsidRDefault="00DA2A2B" w:rsidP="00DA2A2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3E057A8F" w14:textId="5053B5BC" w:rsidR="00DA2A2B" w:rsidRDefault="00DA2A2B" w:rsidP="00D15305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  <w:r w:rsidR="0047396D">
        <w:rPr>
          <w:rFonts w:ascii="Segoe UI" w:hAnsi="Segoe UI" w:cs="Segoe UI"/>
          <w:color w:val="3C76A6" w:themeColor="accent5"/>
        </w:rPr>
        <w:t>#ls /</w:t>
      </w:r>
      <w:proofErr w:type="spellStart"/>
      <w:r w:rsidR="0047396D" w:rsidRPr="0047396D">
        <w:rPr>
          <w:rFonts w:ascii="Segoe UI" w:hAnsi="Segoe UI" w:cs="Segoe UI"/>
          <w:color w:val="3C76A6" w:themeColor="accent5"/>
        </w:rPr>
        <w:t>mydata</w:t>
      </w:r>
      <w:proofErr w:type="spellEnd"/>
    </w:p>
    <w:p w14:paraId="366FC543" w14:textId="5BEAB562" w:rsidR="0047396D" w:rsidRDefault="0047396D" w:rsidP="00D15305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  <w:r w:rsidR="007B4E3C">
        <w:rPr>
          <w:rFonts w:ascii="Segoe UI" w:hAnsi="Segoe UI" w:cs="Segoe UI"/>
          <w:color w:val="3C76A6" w:themeColor="accent5"/>
        </w:rPr>
        <w:t>#</w:t>
      </w:r>
      <w:proofErr w:type="gramStart"/>
      <w:r w:rsidR="007B4E3C">
        <w:rPr>
          <w:rFonts w:ascii="Segoe UI" w:hAnsi="Segoe UI" w:cs="Segoe UI"/>
          <w:color w:val="3C76A6" w:themeColor="accent5"/>
        </w:rPr>
        <w:t>cat  username</w:t>
      </w:r>
      <w:proofErr w:type="gramEnd"/>
    </w:p>
    <w:p w14:paraId="613EC9FA" w14:textId="40D7592E" w:rsidR="00D15305" w:rsidRDefault="00D15305" w:rsidP="00D15305">
      <w:pPr>
        <w:ind w:left="0"/>
        <w:rPr>
          <w:rFonts w:ascii="Segoe UI" w:hAnsi="Segoe UI" w:cs="Segoe UI"/>
          <w:color w:val="3C76A6" w:themeColor="accent5"/>
        </w:rPr>
      </w:pPr>
    </w:p>
    <w:p w14:paraId="20851FFE" w14:textId="3647678D" w:rsidR="00D15305" w:rsidRDefault="00D15305" w:rsidP="00D15305">
      <w:pPr>
        <w:ind w:left="0"/>
        <w:rPr>
          <w:rFonts w:ascii="Segoe UI" w:hAnsi="Segoe UI" w:cs="Segoe UI"/>
          <w:color w:val="3C76A6" w:themeColor="accent5"/>
        </w:rPr>
      </w:pPr>
    </w:p>
    <w:p w14:paraId="6C5C66F5" w14:textId="2FE6C3EF" w:rsidR="00634928" w:rsidRDefault="00634928" w:rsidP="00D15305">
      <w:pPr>
        <w:ind w:left="0"/>
        <w:rPr>
          <w:rFonts w:ascii="Segoe UI" w:hAnsi="Segoe UI" w:cs="Segoe UI"/>
          <w:color w:val="3C76A6" w:themeColor="accent5"/>
        </w:rPr>
      </w:pPr>
    </w:p>
    <w:p w14:paraId="42F77646" w14:textId="2A813C17" w:rsidR="00634928" w:rsidRDefault="00634928" w:rsidP="00D15305">
      <w:pPr>
        <w:ind w:left="0"/>
        <w:rPr>
          <w:rFonts w:ascii="Segoe UI" w:hAnsi="Segoe UI" w:cs="Segoe UI"/>
          <w:color w:val="3C76A6" w:themeColor="accent5"/>
        </w:rPr>
      </w:pPr>
    </w:p>
    <w:p w14:paraId="5BB1BD07" w14:textId="41A494D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4</w:t>
      </w:r>
    </w:p>
    <w:p w14:paraId="4CAD8A96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AA7C8D" w14:textId="635B53C3" w:rsidR="00FF2CC8" w:rsidRDefault="006C443A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14299A61" w14:textId="77777777" w:rsidR="00440140" w:rsidRDefault="00440140" w:rsidP="0044014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24F280E" w14:textId="41C0953A" w:rsidR="00440140" w:rsidRDefault="00440140" w:rsidP="00440140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62AE430D" w14:textId="77777777" w:rsidR="00440140" w:rsidRDefault="00440140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FA4E0F5" w14:textId="1B143995" w:rsidR="0035464C" w:rsidRDefault="00440140" w:rsidP="0035464C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  <w:r w:rsidR="0035464C">
        <w:rPr>
          <w:rFonts w:ascii="Segoe UI" w:hAnsi="Segoe UI" w:cs="Segoe UI"/>
          <w:color w:val="3C76A6" w:themeColor="accent5"/>
        </w:rPr>
        <w:t xml:space="preserve">Create a </w:t>
      </w:r>
      <w:proofErr w:type="spellStart"/>
      <w:r w:rsidR="0035464C"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5356F94F" w14:textId="4795624B" w:rsidR="0035464C" w:rsidRPr="00642C2D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example-literal-config --from-literal=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=100MB</w:t>
      </w:r>
    </w:p>
    <w:p w14:paraId="43CBFDDD" w14:textId="77777777" w:rsidR="00863A0E" w:rsidRDefault="00863A0E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0B23DC1E" w14:textId="2D1CC55B" w:rsidR="0035464C" w:rsidRPr="00863A0E" w:rsidRDefault="00863A0E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 created</w:t>
      </w:r>
    </w:p>
    <w:p w14:paraId="665D874F" w14:textId="77777777" w:rsidR="00863A0E" w:rsidRPr="00814ECE" w:rsidRDefault="00863A0E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79C016BA" w14:textId="0B087904" w:rsidR="0035464C" w:rsidRPr="007456D1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 w:rsidR="00863A0E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</w:p>
    <w:p w14:paraId="5934E7BD" w14:textId="46FA98EE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-config </w:t>
      </w:r>
      <w:r w:rsidRPr="002944D9">
        <w:rPr>
          <w:rFonts w:ascii="Segoe UI" w:hAnsi="Segoe UI" w:cs="Segoe UI"/>
          <w:color w:val="3C76A6" w:themeColor="accent5"/>
          <w:highlight w:val="yellow"/>
        </w:rPr>
        <w:t>details</w:t>
      </w:r>
    </w:p>
    <w:p w14:paraId="16C9C7FE" w14:textId="77777777" w:rsidR="005C5E0F" w:rsidRPr="00551C50" w:rsidRDefault="005C5E0F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5DAB1566" w14:textId="060267D2" w:rsidR="0035464C" w:rsidRPr="000D6B33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describe </w:t>
      </w:r>
      <w:proofErr w:type="spellStart"/>
      <w:r w:rsidR="00920801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</w:p>
    <w:p w14:paraId="0760DECC" w14:textId="4C13222D" w:rsidR="0035464C" w:rsidRPr="00551C50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  <w:r w:rsidRPr="002944D9">
        <w:rPr>
          <w:rFonts w:ascii="Segoe UI" w:hAnsi="Segoe UI" w:cs="Segoe UI"/>
          <w:color w:val="3C76A6" w:themeColor="accent5"/>
          <w:highlight w:val="yellow"/>
        </w:rPr>
        <w:t xml:space="preserve"> data</w:t>
      </w:r>
    </w:p>
    <w:p w14:paraId="2A4FEB70" w14:textId="77777777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5707EB6C" w14:textId="67BE62AC" w:rsidR="0035464C" w:rsidRPr="000D6B33" w:rsidRDefault="0035464C" w:rsidP="0035464C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</w:t>
      </w:r>
      <w:proofErr w:type="spellStart"/>
      <w:r w:rsidR="002B09F4">
        <w:rPr>
          <w:rFonts w:ascii="Segoe UI" w:hAnsi="Segoe UI" w:cs="Segoe UI"/>
          <w:color w:val="3C76A6" w:themeColor="accent5"/>
        </w:rPr>
        <w:t>configMap</w:t>
      </w:r>
      <w:proofErr w:type="spellEnd"/>
      <w:r w:rsidRPr="000D6B33">
        <w:rPr>
          <w:rFonts w:ascii="Segoe UI" w:hAnsi="Segoe UI" w:cs="Segoe UI"/>
          <w:color w:val="3C76A6" w:themeColor="accent5"/>
        </w:rPr>
        <w:t xml:space="preserve"> using environment variable</w:t>
      </w:r>
    </w:p>
    <w:p w14:paraId="65DF6FDD" w14:textId="3806C089" w:rsidR="0035464C" w:rsidRDefault="0035464C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</w:t>
      </w:r>
      <w:proofErr w:type="gram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47D36520" w14:textId="3CECC216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pod/</w:t>
      </w:r>
      <w:proofErr w:type="spell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busybox-configmap</w:t>
      </w:r>
      <w:proofErr w:type="spellEnd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61DE9ACF" w14:textId="77777777" w:rsidR="00C60175" w:rsidRPr="00551C50" w:rsidRDefault="00C60175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13DB4F6C" w14:textId="77777777" w:rsidR="0035464C" w:rsidRDefault="0035464C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DB2D488" w14:textId="109B669F" w:rsidR="00696945" w:rsidRPr="00696945" w:rsidRDefault="00696945" w:rsidP="00696945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# env</w:t>
      </w:r>
    </w:p>
    <w:p w14:paraId="6D28CA9E" w14:textId="77777777" w:rsidR="00696945" w:rsidRDefault="0035464C" w:rsidP="00696945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proofErr w:type="spellStart"/>
      <w:r w:rsidR="00696945"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696945"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-memory-env=100MB</w:t>
      </w:r>
    </w:p>
    <w:p w14:paraId="33CF6996" w14:textId="50F21332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98E046A" w14:textId="77777777" w:rsidR="001C152D" w:rsidRDefault="001C152D" w:rsidP="0035464C">
      <w:pPr>
        <w:ind w:left="0"/>
        <w:rPr>
          <w:rFonts w:ascii="Segoe UI" w:hAnsi="Segoe UI" w:cs="Segoe UI"/>
          <w:color w:val="3C76A6" w:themeColor="accent5"/>
        </w:rPr>
      </w:pPr>
    </w:p>
    <w:p w14:paraId="371270DD" w14:textId="42E4731A" w:rsidR="0035464C" w:rsidRPr="000D6B33" w:rsidRDefault="0032445D" w:rsidP="0035464C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35464C"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 w:rsidR="0035464C">
        <w:rPr>
          <w:rFonts w:ascii="Segoe UI" w:hAnsi="Segoe UI" w:cs="Segoe UI"/>
          <w:color w:val="3C76A6" w:themeColor="accent5"/>
        </w:rPr>
        <w:t>from volume path</w:t>
      </w:r>
    </w:p>
    <w:p w14:paraId="5980B22A" w14:textId="68E8CBF8" w:rsidR="0035464C" w:rsidRDefault="001C152D" w:rsidP="001C152D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example-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--from-file=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</w:t>
      </w:r>
    </w:p>
    <w:p w14:paraId="767E7B83" w14:textId="4E7787A6" w:rsidR="00672907" w:rsidRDefault="00672907" w:rsidP="0067290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:-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/example-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created</w:t>
      </w:r>
    </w:p>
    <w:p w14:paraId="45E5C6AE" w14:textId="2B20AD6C" w:rsidR="00672907" w:rsidRDefault="00672907" w:rsidP="001C152D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93FD3F8" w14:textId="5A9BD4BA" w:rsidR="0035464C" w:rsidRDefault="001C152D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create -f </w:t>
      </w:r>
      <w:proofErr w:type="spellStart"/>
      <w:r w:rsidR="005675F7"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configmap-redis-</w:t>
      </w:r>
      <w:proofErr w:type="gramStart"/>
      <w:r w:rsidR="005675F7"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file.yaml</w:t>
      </w:r>
      <w:proofErr w:type="spellEnd"/>
      <w:proofErr w:type="gramEnd"/>
    </w:p>
    <w:p w14:paraId="273CD337" w14:textId="079BD6DD" w:rsidR="00672907" w:rsidRDefault="00672907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634D1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 pod/</w:t>
      </w:r>
      <w:proofErr w:type="spellStart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074ECF4A" w14:textId="4ED66171" w:rsidR="007D6B94" w:rsidRPr="00E1476C" w:rsidRDefault="00E1476C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</w:t>
      </w:r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ubectl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</w:t>
      </w:r>
      <w:proofErr w:type="spellStart"/>
      <w:proofErr w:type="gram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cat</w:t>
      </w:r>
      <w:proofErr w:type="gram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-master/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redis.conf</w:t>
      </w:r>
      <w:proofErr w:type="spellEnd"/>
    </w:p>
    <w:p w14:paraId="5B33ED5B" w14:textId="274D8638" w:rsidR="00D90E83" w:rsidRPr="00D90E83" w:rsidRDefault="00D90E83" w:rsidP="00D90E83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2mb</w:t>
      </w:r>
    </w:p>
    <w:p w14:paraId="7A9241F6" w14:textId="72259838" w:rsidR="00634D15" w:rsidRDefault="00D90E83" w:rsidP="00D90E83">
      <w:pPr>
        <w:ind w:left="1613" w:firstLine="547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-policy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allkeys-lru</w:t>
      </w:r>
      <w:proofErr w:type="spellEnd"/>
    </w:p>
    <w:p w14:paraId="4BED900D" w14:textId="709EF2AF" w:rsidR="00F06266" w:rsidRDefault="00F06266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CD12295" w14:textId="21854A1A" w:rsidR="007E05F8" w:rsidRDefault="007E05F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27D9891" w14:textId="68EB362B" w:rsidR="00F650D5" w:rsidRDefault="00F650D5" w:rsidP="00F650D5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>
        <w:rPr>
          <w:rFonts w:ascii="Segoe UI" w:hAnsi="Segoe UI" w:cs="Segoe UI"/>
          <w:color w:val="3C76A6" w:themeColor="accent5"/>
        </w:rPr>
        <w:t>5</w:t>
      </w:r>
    </w:p>
    <w:p w14:paraId="7752B85B" w14:textId="77777777" w:rsidR="00F650D5" w:rsidRDefault="00F650D5" w:rsidP="00F650D5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B77786A" w14:textId="792F2FE8" w:rsidR="00F650D5" w:rsidRDefault="00F650D5" w:rsidP="00F650D5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Jobs &amp; </w:t>
      </w:r>
      <w:proofErr w:type="spellStart"/>
      <w:r>
        <w:rPr>
          <w:rFonts w:ascii="Segoe UI" w:hAnsi="Segoe UI" w:cs="Segoe UI"/>
          <w:color w:val="3C76A6" w:themeColor="accent5"/>
        </w:rPr>
        <w:t>CronJobs</w:t>
      </w:r>
      <w:proofErr w:type="spellEnd"/>
    </w:p>
    <w:p w14:paraId="71535000" w14:textId="77777777" w:rsidR="00F650D5" w:rsidRDefault="00F650D5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30F382" w14:textId="6324F584" w:rsidR="00F650D5" w:rsidRDefault="00F650D5" w:rsidP="00F650D5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</w:t>
      </w:r>
      <w:r>
        <w:rPr>
          <w:rFonts w:ascii="Segoe UI" w:hAnsi="Segoe UI" w:cs="Segoe UI"/>
          <w:color w:val="3C76A6" w:themeColor="accent5"/>
        </w:rPr>
        <w:t>3</w:t>
      </w:r>
      <w:r w:rsidRPr="00192A5F">
        <w:rPr>
          <w:rFonts w:ascii="Segoe UI" w:hAnsi="Segoe UI" w:cs="Segoe UI"/>
          <w:color w:val="3C76A6" w:themeColor="accent5"/>
        </w:rPr>
        <w:t>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jobs</w:t>
      </w:r>
    </w:p>
    <w:p w14:paraId="523B4634" w14:textId="77777777" w:rsidR="00F650D5" w:rsidRPr="002E2B14" w:rsidRDefault="00F650D5" w:rsidP="002E2B14">
      <w:pPr>
        <w:ind w:left="0"/>
        <w:rPr>
          <w:rFonts w:ascii="Segoe UI" w:hAnsi="Segoe UI" w:cs="Segoe UI"/>
          <w:color w:val="3C76A6" w:themeColor="accent5"/>
        </w:rPr>
      </w:pPr>
    </w:p>
    <w:p w14:paraId="470121F1" w14:textId="3C1301E0" w:rsidR="00F650D5" w:rsidRPr="000D6B33" w:rsidRDefault="00F650D5" w:rsidP="00F650D5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</w:t>
      </w:r>
      <w:r w:rsidR="002E2B14">
        <w:rPr>
          <w:rFonts w:ascii="Segoe UI" w:hAnsi="Segoe UI" w:cs="Segoe UI"/>
          <w:color w:val="3C76A6" w:themeColor="accent5"/>
        </w:rPr>
        <w:t>Jobs</w:t>
      </w:r>
      <w:r w:rsidRPr="000D6B33">
        <w:rPr>
          <w:rFonts w:ascii="Segoe UI" w:hAnsi="Segoe UI" w:cs="Segoe UI"/>
          <w:color w:val="3C76A6" w:themeColor="accent5"/>
        </w:rPr>
        <w:t xml:space="preserve"> using </w:t>
      </w:r>
      <w:r w:rsidR="002E2B14">
        <w:rPr>
          <w:rFonts w:ascii="Segoe UI" w:hAnsi="Segoe UI" w:cs="Segoe UI"/>
          <w:color w:val="3C76A6" w:themeColor="accent5"/>
        </w:rPr>
        <w:t xml:space="preserve">the </w:t>
      </w:r>
      <w:proofErr w:type="spellStart"/>
      <w:r w:rsidR="002E2B14">
        <w:rPr>
          <w:rFonts w:ascii="Segoe UI" w:hAnsi="Segoe UI" w:cs="Segoe UI"/>
          <w:color w:val="3C76A6" w:themeColor="accent5"/>
        </w:rPr>
        <w:t>yaml</w:t>
      </w:r>
      <w:proofErr w:type="spellEnd"/>
      <w:r w:rsidR="002E2B14">
        <w:rPr>
          <w:rFonts w:ascii="Segoe UI" w:hAnsi="Segoe UI" w:cs="Segoe UI"/>
          <w:color w:val="3C76A6" w:themeColor="accent5"/>
        </w:rPr>
        <w:t xml:space="preserve"> below</w:t>
      </w:r>
    </w:p>
    <w:p w14:paraId="117FE75B" w14:textId="53C68E16" w:rsidR="00F650D5" w:rsidRDefault="00C129E6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="00F650D5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F650D5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F650D5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F650D5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F650D5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F650D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F650D5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F650D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F650D5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 w:rsidR="00F650D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proofErr w:type="gramStart"/>
      <w:r w:rsidR="0051798F" w:rsidRPr="0051798F">
        <w:rPr>
          <w:rFonts w:ascii="Segoe UI" w:hAnsi="Segoe UI" w:cs="Segoe UI"/>
          <w:color w:val="3C76A6" w:themeColor="accent5"/>
          <w:kern w:val="32"/>
          <w:sz w:val="22"/>
          <w:szCs w:val="22"/>
        </w:rPr>
        <w:t>hellojob.yaml</w:t>
      </w:r>
      <w:proofErr w:type="spellEnd"/>
      <w:proofErr w:type="gramEnd"/>
    </w:p>
    <w:p w14:paraId="72DB4880" w14:textId="472AC3CB" w:rsidR="00F650D5" w:rsidRPr="00C129E6" w:rsidRDefault="00C129E6" w:rsidP="00C129E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="00F650D5"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="00F650D5"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="00F650D5"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="0051798F"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>job</w:t>
      </w:r>
      <w:r w:rsidR="00F650D5"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51798F"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>hellojob</w:t>
      </w:r>
      <w:proofErr w:type="spellEnd"/>
      <w:r w:rsidR="00F650D5"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087A0A9E" w14:textId="53A1C22D" w:rsidR="00F650D5" w:rsidRDefault="00F650D5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A3051B">
        <w:rPr>
          <w:rFonts w:ascii="Segoe UI" w:hAnsi="Segoe UI" w:cs="Segoe UI"/>
          <w:color w:val="3C76A6" w:themeColor="accent5"/>
          <w:kern w:val="32"/>
          <w:sz w:val="22"/>
          <w:szCs w:val="22"/>
        </w:rPr>
        <w:t>get jobs</w:t>
      </w:r>
    </w:p>
    <w:p w14:paraId="4CF5FF21" w14:textId="4063D44D" w:rsidR="00F650D5" w:rsidRDefault="00F650D5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Output: - </w:t>
      </w:r>
      <w:r w:rsidR="00A3051B">
        <w:rPr>
          <w:rFonts w:ascii="Segoe UI" w:hAnsi="Segoe UI" w:cs="Segoe UI"/>
          <w:color w:val="3C76A6" w:themeColor="accent5"/>
          <w:kern w:val="32"/>
          <w:sz w:val="22"/>
          <w:szCs w:val="22"/>
        </w:rPr>
        <w:t>Out the details of the job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14496384" w14:textId="2F1A7BA2" w:rsidR="00F650D5" w:rsidRPr="00E1476C" w:rsidRDefault="00F650D5" w:rsidP="00F650D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F692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1F69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5E7B8037" w14:textId="19703256" w:rsidR="00F650D5" w:rsidRPr="00D90E83" w:rsidRDefault="00F650D5" w:rsidP="00F650D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r w:rsidR="001F69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Display the pods which gets created by the </w:t>
      </w:r>
      <w:r w:rsidR="00305F07">
        <w:rPr>
          <w:rFonts w:ascii="Segoe UI" w:hAnsi="Segoe UI" w:cs="Segoe UI"/>
          <w:color w:val="3C76A6" w:themeColor="accent5"/>
          <w:kern w:val="32"/>
          <w:sz w:val="22"/>
          <w:szCs w:val="22"/>
        </w:rPr>
        <w:t>job</w:t>
      </w:r>
    </w:p>
    <w:p w14:paraId="11788856" w14:textId="766930BF" w:rsidR="00D51B3C" w:rsidRDefault="00D51B3C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7F71BB4" w14:textId="35345164" w:rsidR="009F7561" w:rsidRDefault="009F7561" w:rsidP="009F7561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</w:t>
      </w:r>
      <w:proofErr w:type="spellStart"/>
      <w:r>
        <w:rPr>
          <w:rFonts w:ascii="Segoe UI" w:hAnsi="Segoe UI" w:cs="Segoe UI"/>
          <w:color w:val="3C76A6" w:themeColor="accent5"/>
        </w:rPr>
        <w:t>Cron</w:t>
      </w:r>
      <w:r>
        <w:rPr>
          <w:rFonts w:ascii="Segoe UI" w:hAnsi="Segoe UI" w:cs="Segoe UI"/>
          <w:color w:val="3C76A6" w:themeColor="accent5"/>
        </w:rPr>
        <w:t>Jobs</w:t>
      </w:r>
      <w:proofErr w:type="spellEnd"/>
      <w:r w:rsidRPr="000D6B33">
        <w:rPr>
          <w:rFonts w:ascii="Segoe UI" w:hAnsi="Segoe UI" w:cs="Segoe UI"/>
          <w:color w:val="3C76A6" w:themeColor="accent5"/>
        </w:rPr>
        <w:t xml:space="preserve"> using </w:t>
      </w:r>
      <w:r>
        <w:rPr>
          <w:rFonts w:ascii="Segoe UI" w:hAnsi="Segoe UI" w:cs="Segoe UI"/>
          <w:color w:val="3C76A6" w:themeColor="accent5"/>
        </w:rPr>
        <w:t xml:space="preserve">the </w:t>
      </w:r>
      <w:proofErr w:type="spellStart"/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below</w:t>
      </w:r>
    </w:p>
    <w:p w14:paraId="33233216" w14:textId="684537C7" w:rsidR="009868DC" w:rsidRDefault="009868DC" w:rsidP="009F7561">
      <w:pPr>
        <w:ind w:left="0"/>
        <w:rPr>
          <w:rFonts w:ascii="Segoe UI" w:hAnsi="Segoe UI" w:cs="Segoe UI"/>
          <w:color w:val="3C76A6" w:themeColor="accent5"/>
        </w:rPr>
      </w:pPr>
    </w:p>
    <w:p w14:paraId="5BB3643A" w14:textId="26C135F2" w:rsidR="009868DC" w:rsidRDefault="009868DC" w:rsidP="009868DC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Kubernetes]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</w:t>
      </w:r>
      <w:r>
        <w:rPr>
          <w:rFonts w:ascii="Segoe UI" w:hAnsi="Segoe UI" w:cs="Segoe UI"/>
          <w:color w:val="3C76A6" w:themeColor="accent5"/>
        </w:rPr>
        <w:t>3</w:t>
      </w:r>
      <w:r w:rsidRPr="00192A5F">
        <w:rPr>
          <w:rFonts w:ascii="Segoe UI" w:hAnsi="Segoe UI" w:cs="Segoe UI"/>
          <w:color w:val="3C76A6" w:themeColor="accent5"/>
        </w:rPr>
        <w:t>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cron</w:t>
      </w:r>
      <w:r>
        <w:rPr>
          <w:rFonts w:ascii="Segoe UI" w:hAnsi="Segoe UI" w:cs="Segoe UI"/>
          <w:color w:val="3C76A6" w:themeColor="accent5"/>
        </w:rPr>
        <w:t>jobs</w:t>
      </w:r>
    </w:p>
    <w:p w14:paraId="7DEE82D5" w14:textId="0E1D184F" w:rsidR="009F7561" w:rsidRDefault="009F7561" w:rsidP="009F7561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r w:rsidR="0076774C"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cronjob-</w:t>
      </w:r>
      <w:proofErr w:type="spellStart"/>
      <w:proofErr w:type="gramStart"/>
      <w:r w:rsidR="0076774C"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template.yaml</w:t>
      </w:r>
      <w:proofErr w:type="spellEnd"/>
      <w:proofErr w:type="gramEnd"/>
    </w:p>
    <w:p w14:paraId="421E194B" w14:textId="646229A8" w:rsidR="009F7561" w:rsidRPr="00C129E6" w:rsidRDefault="009F7561" w:rsidP="009F7561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76774C"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mycronjob</w:t>
      </w:r>
      <w:proofErr w:type="spell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75526825" w14:textId="3B18DB18" w:rsidR="009F7561" w:rsidRPr="00E1476C" w:rsidRDefault="009F7561" w:rsidP="002E52B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2E52B4">
        <w:rPr>
          <w:rFonts w:ascii="Segoe UI" w:hAnsi="Segoe UI" w:cs="Segoe UI"/>
          <w:color w:val="3C76A6" w:themeColor="accent5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75724807" w14:textId="77777777" w:rsidR="009F7561" w:rsidRPr="00D90E83" w:rsidRDefault="009F7561" w:rsidP="009F7561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Display the pods which gets created by the pod</w:t>
      </w:r>
    </w:p>
    <w:p w14:paraId="3C80101E" w14:textId="0047BD20" w:rsidR="009F7561" w:rsidRDefault="009F7561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B2F2AB9" w14:textId="0661A133" w:rsidR="00305F07" w:rsidRDefault="00841D23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bookmarkStart w:id="0" w:name="_GoBack"/>
      <w:bookmarkEnd w:id="0"/>
    </w:p>
    <w:sectPr w:rsidR="00305F07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D4040" w14:textId="77777777" w:rsidR="00C5244F" w:rsidRDefault="00C5244F" w:rsidP="001E7D29">
      <w:pPr>
        <w:spacing w:after="0" w:line="240" w:lineRule="auto"/>
      </w:pPr>
      <w:r>
        <w:separator/>
      </w:r>
    </w:p>
  </w:endnote>
  <w:endnote w:type="continuationSeparator" w:id="0">
    <w:p w14:paraId="3E3AC8E6" w14:textId="77777777" w:rsidR="00C5244F" w:rsidRDefault="00C5244F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DBF52" w14:textId="77777777" w:rsidR="00C5244F" w:rsidRDefault="00C5244F" w:rsidP="001E7D29">
      <w:pPr>
        <w:spacing w:after="0" w:line="240" w:lineRule="auto"/>
      </w:pPr>
      <w:r>
        <w:separator/>
      </w:r>
    </w:p>
  </w:footnote>
  <w:footnote w:type="continuationSeparator" w:id="0">
    <w:p w14:paraId="4CA13770" w14:textId="77777777" w:rsidR="00C5244F" w:rsidRDefault="00C5244F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1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5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4"/>
  </w:num>
  <w:num w:numId="10">
    <w:abstractNumId w:val="13"/>
  </w:num>
  <w:num w:numId="11">
    <w:abstractNumId w:val="15"/>
  </w:num>
  <w:num w:numId="12">
    <w:abstractNumId w:val="16"/>
  </w:num>
  <w:num w:numId="13">
    <w:abstractNumId w:val="11"/>
  </w:num>
  <w:num w:numId="14">
    <w:abstractNumId w:val="10"/>
  </w:num>
  <w:num w:numId="15">
    <w:abstractNumId w:val="17"/>
  </w:num>
  <w:num w:numId="16">
    <w:abstractNumId w:val="12"/>
  </w:num>
  <w:num w:numId="17">
    <w:abstractNumId w:val="8"/>
  </w:num>
  <w:num w:numId="18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30"/>
    <w:rsid w:val="0000418E"/>
    <w:rsid w:val="000041DE"/>
    <w:rsid w:val="0001264E"/>
    <w:rsid w:val="00013B01"/>
    <w:rsid w:val="00015440"/>
    <w:rsid w:val="00016839"/>
    <w:rsid w:val="000243D4"/>
    <w:rsid w:val="00024959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DA6"/>
    <w:rsid w:val="00122469"/>
    <w:rsid w:val="0012634B"/>
    <w:rsid w:val="001269DE"/>
    <w:rsid w:val="00127E2A"/>
    <w:rsid w:val="00130609"/>
    <w:rsid w:val="0013243A"/>
    <w:rsid w:val="00132F9C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7DE"/>
    <w:rsid w:val="00246C30"/>
    <w:rsid w:val="00250E1E"/>
    <w:rsid w:val="00251787"/>
    <w:rsid w:val="0026048E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B6E"/>
    <w:rsid w:val="00361DEE"/>
    <w:rsid w:val="003710AC"/>
    <w:rsid w:val="00375104"/>
    <w:rsid w:val="003752B9"/>
    <w:rsid w:val="00383FB1"/>
    <w:rsid w:val="003862A5"/>
    <w:rsid w:val="0039037B"/>
    <w:rsid w:val="00394EF4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5A2B"/>
    <w:rsid w:val="003C5E1E"/>
    <w:rsid w:val="003C7F75"/>
    <w:rsid w:val="003D61BF"/>
    <w:rsid w:val="003D689C"/>
    <w:rsid w:val="003D7AA9"/>
    <w:rsid w:val="003E5EB5"/>
    <w:rsid w:val="003F1A19"/>
    <w:rsid w:val="003F5072"/>
    <w:rsid w:val="003F5F25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20AE8"/>
    <w:rsid w:val="006218C6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14E"/>
    <w:rsid w:val="00655EE2"/>
    <w:rsid w:val="00657F89"/>
    <w:rsid w:val="006665F9"/>
    <w:rsid w:val="00666FB8"/>
    <w:rsid w:val="00672907"/>
    <w:rsid w:val="0067306C"/>
    <w:rsid w:val="006771EF"/>
    <w:rsid w:val="00677E67"/>
    <w:rsid w:val="00680249"/>
    <w:rsid w:val="00680296"/>
    <w:rsid w:val="00681B2B"/>
    <w:rsid w:val="006853BC"/>
    <w:rsid w:val="00686E45"/>
    <w:rsid w:val="00687389"/>
    <w:rsid w:val="00690F1B"/>
    <w:rsid w:val="006928C1"/>
    <w:rsid w:val="00694AB3"/>
    <w:rsid w:val="006966F9"/>
    <w:rsid w:val="006967B3"/>
    <w:rsid w:val="00696945"/>
    <w:rsid w:val="00696A87"/>
    <w:rsid w:val="006A19F5"/>
    <w:rsid w:val="006A40F4"/>
    <w:rsid w:val="006B277E"/>
    <w:rsid w:val="006B3002"/>
    <w:rsid w:val="006B74AA"/>
    <w:rsid w:val="006C443A"/>
    <w:rsid w:val="006C4771"/>
    <w:rsid w:val="006C5081"/>
    <w:rsid w:val="006C6803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2637"/>
    <w:rsid w:val="00872E04"/>
    <w:rsid w:val="0087548F"/>
    <w:rsid w:val="00880C14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B125E"/>
    <w:rsid w:val="008B1AA7"/>
    <w:rsid w:val="008B33A7"/>
    <w:rsid w:val="008B3EC1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51E2"/>
    <w:rsid w:val="008F59DD"/>
    <w:rsid w:val="008F5CC5"/>
    <w:rsid w:val="00901154"/>
    <w:rsid w:val="00901DA4"/>
    <w:rsid w:val="00904071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C2A6D"/>
    <w:rsid w:val="00AC6C14"/>
    <w:rsid w:val="00AC7363"/>
    <w:rsid w:val="00AC740A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203A9"/>
    <w:rsid w:val="00B24297"/>
    <w:rsid w:val="00B247A9"/>
    <w:rsid w:val="00B26DEA"/>
    <w:rsid w:val="00B27363"/>
    <w:rsid w:val="00B30368"/>
    <w:rsid w:val="00B31DDC"/>
    <w:rsid w:val="00B330BC"/>
    <w:rsid w:val="00B3336A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40171"/>
    <w:rsid w:val="00C40565"/>
    <w:rsid w:val="00C42793"/>
    <w:rsid w:val="00C468DA"/>
    <w:rsid w:val="00C47362"/>
    <w:rsid w:val="00C50772"/>
    <w:rsid w:val="00C52041"/>
    <w:rsid w:val="00C5244F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A11"/>
    <w:rsid w:val="00E71C4B"/>
    <w:rsid w:val="00E73DC5"/>
    <w:rsid w:val="00E74AA0"/>
    <w:rsid w:val="00E82F2C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7238A"/>
    <w:rsid w:val="00F74541"/>
    <w:rsid w:val="00F806ED"/>
    <w:rsid w:val="00F829E8"/>
    <w:rsid w:val="00F82E0C"/>
    <w:rsid w:val="00F87EAA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7C9B"/>
    <w:rsid w:val="00FC07FC"/>
    <w:rsid w:val="00FC59D6"/>
    <w:rsid w:val="00FC6ED8"/>
    <w:rsid w:val="00FC6EF6"/>
    <w:rsid w:val="00FD0740"/>
    <w:rsid w:val="00FD3BF6"/>
    <w:rsid w:val="00FD6CAB"/>
    <w:rsid w:val="00FD6D39"/>
    <w:rsid w:val="00FD6F2E"/>
    <w:rsid w:val="00FD7E69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D398C5E-7718-46F9-B2E3-E6875BB27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9</Pages>
  <Words>1240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2020-04-13T02:31:00Z</dcterms:created>
  <dcterms:modified xsi:type="dcterms:W3CDTF">2020-04-13T23:42:00Z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