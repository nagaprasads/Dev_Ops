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C91D0" w14:textId="0505179D" w:rsidR="00275260" w:rsidRPr="00987BC4" w:rsidRDefault="002E0B6C" w:rsidP="00B3336A">
      <w:pPr>
        <w:pStyle w:val="Heading1"/>
        <w:ind w:left="216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</w:t>
      </w:r>
      <w:bookmarkStart w:id="0" w:name="_GoBack"/>
      <w:bookmarkEnd w:id="0"/>
      <w:r w:rsidR="004444CF">
        <w:rPr>
          <w:rFonts w:ascii="Segoe UI" w:hAnsi="Segoe UI" w:cs="Segoe UI"/>
          <w:color w:val="3C76A6" w:themeColor="accent5"/>
          <w:sz w:val="24"/>
          <w:szCs w:val="24"/>
        </w:rPr>
        <w:t>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690FF798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6396324C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proofErr w:type="gram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proofErr w:type="gram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"mymail@</w:t>
      </w:r>
      <w:r w:rsidR="00AF547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email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.com"</w:t>
      </w:r>
    </w:p>
    <w:p w14:paraId="5B1FA7DD" w14:textId="1F06ABE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 git user name"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24EB0CF" w14:textId="3DE56E3A" w:rsidR="00471EC4" w:rsidRDefault="002A27E8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471EC4">
        <w:rPr>
          <w:rFonts w:ascii="Segoe UI" w:hAnsi="Segoe UI" w:cs="Segoe UI"/>
          <w:color w:val="3C76A6" w:themeColor="accent5"/>
        </w:rPr>
        <w:t xml:space="preserve">Lab Exercise 1 </w:t>
      </w:r>
    </w:p>
    <w:p w14:paraId="71A8C8A4" w14:textId="25C28BDA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09469A9" w14:textId="3D148973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proofErr w:type="spellStart"/>
      <w:r w:rsidR="006218C6">
        <w:rPr>
          <w:rFonts w:ascii="Segoe UI" w:hAnsi="Segoe UI" w:cs="Segoe UI"/>
          <w:color w:val="3C76A6" w:themeColor="accent5"/>
        </w:rPr>
        <w:t>DaemonSet</w:t>
      </w:r>
      <w:proofErr w:type="spellEnd"/>
    </w:p>
    <w:p w14:paraId="1DD00DD2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6272FC22" w:rsidR="00ED6316" w:rsidRPr="00471EC4" w:rsidRDefault="00471EC4" w:rsidP="00471EC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7FF32D8" w14:textId="644E2B89" w:rsidR="00164A5C" w:rsidRDefault="00164A5C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72FECD7" w14:textId="3F20F7E4" w:rsidR="00D82C1B" w:rsidRPr="005636D7" w:rsidRDefault="00D82C1B" w:rsidP="00D82C1B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06EB877B" w14:textId="78D1641B" w:rsidR="00246C30" w:rsidRDefault="00246C30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13FA5227" w14:textId="7B0E60D3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A581C6" w14:textId="61A80E99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Confirm both Master and Worker node is in Ready state.</w:t>
      </w:r>
    </w:p>
    <w:p w14:paraId="1F7F0A23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               STATUS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ROLES     AGE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VERSION</w:t>
      </w:r>
    </w:p>
    <w:p w14:paraId="67B4A679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- </w:t>
      </w: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master    15m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18634DEB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ip-xxxxxxx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&lt;none&gt;   10m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4E47BC" w14:textId="08448B96" w:rsidR="00246C30" w:rsidRDefault="00192A5F" w:rsidP="00246C30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 w:rsidR="00375104">
        <w:rPr>
          <w:rFonts w:ascii="Segoe UI" w:hAnsi="Segoe UI" w:cs="Segoe UI"/>
          <w:color w:val="3C76A6" w:themeColor="accent5"/>
        </w:rPr>
        <w:t>/</w:t>
      </w:r>
      <w:proofErr w:type="spellStart"/>
      <w:r w:rsidR="00C468DA">
        <w:rPr>
          <w:rFonts w:ascii="Segoe UI" w:hAnsi="Segoe UI" w:cs="Segoe UI"/>
          <w:color w:val="3C76A6" w:themeColor="accent5"/>
        </w:rPr>
        <w:t>daemonset</w:t>
      </w:r>
      <w:proofErr w:type="spellEnd"/>
    </w:p>
    <w:p w14:paraId="78ABD178" w14:textId="0AC55A78" w:rsidR="00375104" w:rsidRDefault="00375104" w:rsidP="00246C30">
      <w:pPr>
        <w:rPr>
          <w:rFonts w:ascii="Segoe UI" w:hAnsi="Segoe UI" w:cs="Segoe UI"/>
          <w:color w:val="3C76A6" w:themeColor="accent5"/>
        </w:rPr>
      </w:pPr>
    </w:p>
    <w:p w14:paraId="502C5D53" w14:textId="44F51A88" w:rsidR="00375104" w:rsidRPr="00375104" w:rsidRDefault="00375104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</w:t>
      </w:r>
      <w:proofErr w:type="spellStart"/>
      <w:r w:rsidR="00E93CB1">
        <w:rPr>
          <w:rFonts w:ascii="Segoe UI" w:hAnsi="Segoe UI" w:cs="Segoe UI"/>
          <w:color w:val="3C76A6" w:themeColor="accent5"/>
        </w:rPr>
        <w:t>daemonset</w:t>
      </w:r>
      <w:proofErr w:type="spellEnd"/>
      <w:r>
        <w:rPr>
          <w:rFonts w:ascii="Segoe UI" w:hAnsi="Segoe UI" w:cs="Segoe UI"/>
          <w:color w:val="3C76A6" w:themeColor="accent5"/>
        </w:rPr>
        <w:t xml:space="preserve"> using the </w:t>
      </w:r>
      <w:proofErr w:type="spellStart"/>
      <w:r w:rsidR="00E93CB1" w:rsidRPr="00E93CB1">
        <w:rPr>
          <w:rFonts w:ascii="Segoe UI" w:hAnsi="Segoe UI" w:cs="Segoe UI"/>
          <w:color w:val="3C76A6" w:themeColor="accent5"/>
        </w:rPr>
        <w:t>nginx-daemonset.yaml</w:t>
      </w:r>
      <w:proofErr w:type="spellEnd"/>
      <w:r>
        <w:rPr>
          <w:rFonts w:ascii="Segoe UI" w:hAnsi="Segoe UI" w:cs="Segoe UI"/>
          <w:color w:val="3C76A6" w:themeColor="accent5"/>
        </w:rPr>
        <w:t xml:space="preserve"> file </w:t>
      </w:r>
    </w:p>
    <w:p w14:paraId="17107E34" w14:textId="6C58A5AD" w:rsidR="00375104" w:rsidRDefault="00375104" w:rsidP="00246C30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DD673D" w:rsidRPr="00DD673D">
        <w:rPr>
          <w:rFonts w:ascii="Segoe UI" w:hAnsi="Segoe UI" w:cs="Segoe UI"/>
          <w:color w:val="3C76A6" w:themeColor="accent5"/>
        </w:rPr>
        <w:t>nginx-</w:t>
      </w:r>
      <w:proofErr w:type="gramStart"/>
      <w:r w:rsidR="00DD673D" w:rsidRPr="00DD673D">
        <w:rPr>
          <w:rFonts w:ascii="Segoe UI" w:hAnsi="Segoe UI" w:cs="Segoe UI"/>
          <w:color w:val="3C76A6" w:themeColor="accent5"/>
        </w:rPr>
        <w:t>daemonset.yaml</w:t>
      </w:r>
      <w:proofErr w:type="spellEnd"/>
      <w:proofErr w:type="gramEnd"/>
    </w:p>
    <w:p w14:paraId="4EC5408F" w14:textId="37E7F6B3" w:rsidR="00375104" w:rsidRDefault="00375104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proofErr w:type="spellStart"/>
      <w:proofErr w:type="gramStart"/>
      <w:r w:rsidR="003C5A2B" w:rsidRPr="003C5A2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daemonset.apps</w:t>
      </w:r>
      <w:proofErr w:type="spellEnd"/>
      <w:proofErr w:type="gramEnd"/>
      <w:r w:rsidR="003C5A2B" w:rsidRPr="003C5A2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/</w:t>
      </w:r>
      <w:proofErr w:type="spellStart"/>
      <w:r w:rsidR="003C5A2B" w:rsidRPr="003C5A2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nginx-daemonset</w:t>
      </w:r>
      <w:proofErr w:type="spellEnd"/>
      <w:r w:rsidR="003C5A2B" w:rsidRPr="003C5A2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514F88CA" w14:textId="77777777" w:rsidR="00D31BBF" w:rsidRDefault="00D31BBF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3F7B7F79" w14:textId="62F596F5" w:rsidR="00375104" w:rsidRPr="00375104" w:rsidRDefault="00375104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</w:t>
      </w:r>
      <w:proofErr w:type="spellStart"/>
      <w:r w:rsidR="00995C01">
        <w:rPr>
          <w:rFonts w:ascii="Segoe UI" w:hAnsi="Segoe UI" w:cs="Segoe UI"/>
          <w:color w:val="3C76A6" w:themeColor="accent5"/>
        </w:rPr>
        <w:t>daemonset</w:t>
      </w:r>
      <w:proofErr w:type="spellEnd"/>
      <w:r w:rsidR="00995C01">
        <w:rPr>
          <w:rFonts w:ascii="Segoe UI" w:hAnsi="Segoe UI" w:cs="Segoe UI"/>
          <w:color w:val="3C76A6" w:themeColor="accent5"/>
        </w:rPr>
        <w:t xml:space="preserve"> and pods</w:t>
      </w:r>
      <w:r>
        <w:rPr>
          <w:rFonts w:ascii="Segoe UI" w:hAnsi="Segoe UI" w:cs="Segoe UI"/>
          <w:color w:val="3C76A6" w:themeColor="accent5"/>
        </w:rPr>
        <w:t xml:space="preserve">  </w:t>
      </w:r>
    </w:p>
    <w:p w14:paraId="1D3B6970" w14:textId="5134DEF6" w:rsidR="00EB22A5" w:rsidRDefault="00375104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r w:rsidR="00EB22A5">
        <w:rPr>
          <w:rFonts w:ascii="Segoe UI" w:hAnsi="Segoe UI" w:cs="Segoe UI"/>
          <w:color w:val="3C76A6" w:themeColor="accent5"/>
          <w:kern w:val="32"/>
          <w:sz w:val="22"/>
          <w:szCs w:val="22"/>
        </w:rPr>
        <w:t>ds</w:t>
      </w:r>
    </w:p>
    <w:p w14:paraId="61942037" w14:textId="77777777" w:rsidR="002C2B75" w:rsidRPr="002C2B75" w:rsidRDefault="002C2B75" w:rsidP="002C2B75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C2B75">
        <w:rPr>
          <w:rFonts w:ascii="Segoe UI" w:hAnsi="Segoe UI" w:cs="Segoe UI"/>
          <w:color w:val="3C76A6" w:themeColor="accent5"/>
          <w:kern w:val="32"/>
          <w:sz w:val="22"/>
          <w:szCs w:val="22"/>
        </w:rPr>
        <w:t>NAME              DESIRED   CURRENT   READY   UP-TO-DATE   AVAILABLE   NODE SELECTOR   AGE</w:t>
      </w:r>
    </w:p>
    <w:p w14:paraId="745A648C" w14:textId="7173C82D" w:rsidR="00D15CE0" w:rsidRDefault="002C2B75" w:rsidP="002C2B75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2C2B7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nginx-daemonset</w:t>
      </w:r>
      <w:proofErr w:type="spellEnd"/>
      <w:r w:rsidRPr="002C2B7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2         2         2       2            2           &lt;none&gt;          11m</w:t>
      </w:r>
    </w:p>
    <w:p w14:paraId="01D3535F" w14:textId="77777777" w:rsidR="002C2B75" w:rsidRDefault="002C2B75" w:rsidP="002C2B75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E32DAF8" w14:textId="02D5F3DF" w:rsidR="00375104" w:rsidRDefault="00EB22A5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>pods</w:t>
      </w:r>
      <w:r w:rsidR="00455841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 wide</w:t>
      </w:r>
    </w:p>
    <w:p w14:paraId="6577526D" w14:textId="59919592" w:rsidR="00D31BBF" w:rsidRDefault="00D31BB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lastRenderedPageBreak/>
        <w:t>Expected Output</w:t>
      </w:r>
    </w:p>
    <w:p w14:paraId="1C2DD2FD" w14:textId="39B5CFFB" w:rsidR="00375104" w:rsidRDefault="001900E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Nginx Pod will </w:t>
      </w:r>
      <w:proofErr w:type="gramStart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created</w:t>
      </w:r>
      <w:proofErr w:type="gram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and started in each Node.</w:t>
      </w:r>
      <w:r w:rsidR="0034453D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</w:t>
      </w:r>
    </w:p>
    <w:p w14:paraId="5EF9F80F" w14:textId="77777777" w:rsidR="008A3B6C" w:rsidRPr="003A7B51" w:rsidRDefault="008A3B6C" w:rsidP="003A7B51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3A7B51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nginx-daemonset-8pn24                 1/1     Running   0          23s</w:t>
      </w:r>
    </w:p>
    <w:p w14:paraId="6B115034" w14:textId="250E8BA6" w:rsidR="00972709" w:rsidRPr="003A7B51" w:rsidRDefault="008A3B6C" w:rsidP="003A7B51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proofErr w:type="spellStart"/>
      <w:r w:rsidRPr="003A7B51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nginx-daemonset-zrmst</w:t>
      </w:r>
      <w:proofErr w:type="spellEnd"/>
      <w:r w:rsidRPr="003A7B51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               </w:t>
      </w:r>
      <w:r w:rsidR="00C7155F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</w:t>
      </w:r>
      <w:r w:rsidRPr="003A7B51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1/1     Running   0          23s</w:t>
      </w:r>
    </w:p>
    <w:p w14:paraId="0D09A044" w14:textId="45561364" w:rsidR="00972709" w:rsidRDefault="0097270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7715BD39" w14:textId="357C0FE4" w:rsidR="00972709" w:rsidRPr="00375104" w:rsidRDefault="00972709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To get more details of the POD, we can use the ‘get pods’ command </w:t>
      </w:r>
      <w:proofErr w:type="gramStart"/>
      <w:r>
        <w:rPr>
          <w:rFonts w:ascii="Segoe UI" w:hAnsi="Segoe UI" w:cs="Segoe UI"/>
          <w:color w:val="3C76A6" w:themeColor="accent5"/>
        </w:rPr>
        <w:t>with  ‘</w:t>
      </w:r>
      <w:proofErr w:type="gramEnd"/>
      <w:r>
        <w:rPr>
          <w:rFonts w:ascii="Segoe UI" w:hAnsi="Segoe UI" w:cs="Segoe UI"/>
          <w:color w:val="3C76A6" w:themeColor="accent5"/>
        </w:rPr>
        <w:t>-o wide’ option</w:t>
      </w:r>
      <w:r w:rsidR="009278EB">
        <w:rPr>
          <w:rFonts w:ascii="Segoe UI" w:hAnsi="Segoe UI" w:cs="Segoe UI"/>
          <w:color w:val="3C76A6" w:themeColor="accent5"/>
        </w:rPr>
        <w:t xml:space="preserve">. Use the IP to confirm the Nginx </w:t>
      </w:r>
      <w:r w:rsidR="00427FA9">
        <w:rPr>
          <w:rFonts w:ascii="Segoe UI" w:hAnsi="Segoe UI" w:cs="Segoe UI"/>
          <w:color w:val="3C76A6" w:themeColor="accent5"/>
        </w:rPr>
        <w:t>pod is created in all nodes</w:t>
      </w:r>
      <w:r w:rsidR="009278EB">
        <w:rPr>
          <w:rFonts w:ascii="Segoe UI" w:hAnsi="Segoe UI" w:cs="Segoe UI"/>
          <w:color w:val="3C76A6" w:themeColor="accent5"/>
        </w:rPr>
        <w:t>.</w:t>
      </w:r>
      <w:r>
        <w:rPr>
          <w:rFonts w:ascii="Segoe UI" w:hAnsi="Segoe UI" w:cs="Segoe UI"/>
          <w:color w:val="3C76A6" w:themeColor="accent5"/>
        </w:rPr>
        <w:t xml:space="preserve"> </w:t>
      </w:r>
    </w:p>
    <w:p w14:paraId="56A73A6D" w14:textId="77777777" w:rsidR="00B05B7E" w:rsidRDefault="00B05B7E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01C738B" w14:textId="2FD98C31" w:rsidR="00B05B7E" w:rsidRDefault="00B05B7E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  <w:r w:rsidR="009278E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 wide</w:t>
      </w:r>
    </w:p>
    <w:p w14:paraId="47E3EFAB" w14:textId="77777777" w:rsidR="00CC21C4" w:rsidRPr="00B05B7E" w:rsidRDefault="00CC21C4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D737E5A" w14:textId="77777777" w:rsidR="009278EB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Expected Output</w:t>
      </w:r>
    </w:p>
    <w:p w14:paraId="31B175EE" w14:textId="3A71782D" w:rsidR="009278EB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NAME    READY   STATUS    RESTARTS   AGE       IP              NODE      NOMINATED NODE   READINESS GATES</w:t>
      </w:r>
    </w:p>
    <w:p w14:paraId="1B8CD9AA" w14:textId="2B246BCB" w:rsidR="00972709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</w:rPr>
      </w:pPr>
      <w:proofErr w:type="spellStart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nginx</w:t>
      </w:r>
      <w:proofErr w:type="spellEnd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         1/1           Running            0          6m19s   192.168.188.26   ip-172-31-26-127.ap-southeast-</w:t>
      </w:r>
      <w:proofErr w:type="gramStart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1.compute</w:t>
      </w:r>
      <w:proofErr w:type="gramEnd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.internal   &lt;none&gt;           &lt;none&gt;</w:t>
      </w:r>
    </w:p>
    <w:p w14:paraId="2F480CFC" w14:textId="7A26E8E6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</w:rPr>
      </w:pPr>
    </w:p>
    <w:p w14:paraId="41C1B917" w14:textId="3FE672CF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</w:rPr>
      </w:pPr>
    </w:p>
    <w:p w14:paraId="58B07C20" w14:textId="28A7BAD3" w:rsidR="009278EB" w:rsidRPr="00B05B7E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curl</w:t>
      </w: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FB7C9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192.168.188.26:80 </w:t>
      </w:r>
    </w:p>
    <w:p w14:paraId="06CF45AC" w14:textId="1EAAFB2A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</w:pPr>
    </w:p>
    <w:p w14:paraId="20724B08" w14:textId="26617A33" w:rsidR="0005647B" w:rsidRPr="009278EB" w:rsidRDefault="0005647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Expected </w:t>
      </w:r>
      <w:proofErr w:type="gramStart"/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Output :</w:t>
      </w:r>
      <w:proofErr w:type="gramEnd"/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 -    Nginx landing page with the message  ‘</w:t>
      </w:r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Thank you for using </w:t>
      </w:r>
      <w:proofErr w:type="spellStart"/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nginx</w:t>
      </w:r>
      <w:proofErr w:type="spellEnd"/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.’</w:t>
      </w:r>
    </w:p>
    <w:p w14:paraId="3A2377EE" w14:textId="7DBCACDD" w:rsidR="0007013B" w:rsidRDefault="0007013B" w:rsidP="0007013B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E98DF0A" w14:textId="498D23D5" w:rsidR="0007013B" w:rsidRDefault="0007013B" w:rsidP="0007013B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color w:val="3C76A6" w:themeColor="accent5"/>
          <w:sz w:val="22"/>
          <w:szCs w:val="22"/>
        </w:rPr>
        <w:t>Daemonset</w:t>
      </w:r>
      <w:proofErr w:type="spellEnd"/>
      <w:r>
        <w:rPr>
          <w:rFonts w:ascii="Segoe UI" w:hAnsi="Segoe UI" w:cs="Segoe UI"/>
          <w:color w:val="3C76A6" w:themeColor="accent5"/>
          <w:sz w:val="22"/>
          <w:szCs w:val="22"/>
        </w:rPr>
        <w:t xml:space="preserve"> using </w:t>
      </w:r>
      <w:proofErr w:type="spellStart"/>
      <w:r>
        <w:rPr>
          <w:rFonts w:ascii="Segoe UI" w:hAnsi="Segoe UI" w:cs="Segoe UI"/>
          <w:color w:val="3C76A6" w:themeColor="accent5"/>
          <w:sz w:val="22"/>
          <w:szCs w:val="22"/>
        </w:rPr>
        <w:t>NodeSelector</w:t>
      </w:r>
      <w:proofErr w:type="spellEnd"/>
    </w:p>
    <w:p w14:paraId="46A47A92" w14:textId="40558114" w:rsidR="00D97D87" w:rsidRDefault="00D97D87" w:rsidP="0007013B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2B45C252" w14:textId="6A910C70" w:rsidR="00D97D87" w:rsidRPr="00D97D87" w:rsidRDefault="00D97D87" w:rsidP="0007013B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Delete the </w:t>
      </w:r>
      <w:proofErr w:type="spellStart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daemonset</w:t>
      </w:r>
      <w:proofErr w:type="spellEnd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created in the above step</w:t>
      </w:r>
    </w:p>
    <w:p w14:paraId="573BACA4" w14:textId="77777777" w:rsidR="00D97D87" w:rsidRPr="00D97D87" w:rsidRDefault="00D97D87" w:rsidP="0007013B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208843B" w14:textId="38EE5895" w:rsidR="00D97D87" w:rsidRPr="00D97D87" w:rsidRDefault="00D97D87" w:rsidP="0007013B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</w:t>
      </w:r>
      <w:proofErr w:type="spellStart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root@ip</w:t>
      </w:r>
      <w:proofErr w:type="spellEnd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 </w:t>
      </w:r>
      <w:proofErr w:type="spellStart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kubernetes</w:t>
      </w:r>
      <w:proofErr w:type="spellEnd"/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]</w:t>
      </w:r>
      <w:r w:rsidRPr="00D97D8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kubectl</w:t>
      </w:r>
      <w:proofErr w:type="spellEnd"/>
      <w:r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delete </w:t>
      </w:r>
      <w:proofErr w:type="spellStart"/>
      <w:r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daemonset</w:t>
      </w:r>
      <w:proofErr w:type="spellEnd"/>
      <w:r w:rsidR="00895E18"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895E18" w:rsidRPr="00895E1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nginx-daemonset</w:t>
      </w:r>
      <w:proofErr w:type="spellEnd"/>
    </w:p>
    <w:p w14:paraId="1625F74E" w14:textId="33006118" w:rsidR="00D97D87" w:rsidRDefault="00D97D87" w:rsidP="00D97D87">
      <w:pPr>
        <w:ind w:firstLine="547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3F7819" w:rsidRPr="003F7819">
        <w:rPr>
          <w:rFonts w:ascii="Segoe UI" w:hAnsi="Segoe UI" w:cs="Segoe UI"/>
          <w:color w:val="3C76A6" w:themeColor="accent5"/>
        </w:rPr>
        <w:t>nginx</w:t>
      </w:r>
      <w:proofErr w:type="spellEnd"/>
      <w:r w:rsidR="003F7819" w:rsidRPr="003F7819">
        <w:rPr>
          <w:rFonts w:ascii="Segoe UI" w:hAnsi="Segoe UI" w:cs="Segoe UI"/>
          <w:color w:val="3C76A6" w:themeColor="accent5"/>
        </w:rPr>
        <w:t>-</w:t>
      </w:r>
      <w:proofErr w:type="spellStart"/>
      <w:r w:rsidR="003F7819" w:rsidRPr="003F7819">
        <w:rPr>
          <w:rFonts w:ascii="Segoe UI" w:hAnsi="Segoe UI" w:cs="Segoe UI"/>
          <w:color w:val="3C76A6" w:themeColor="accent5"/>
        </w:rPr>
        <w:t>daemonset</w:t>
      </w:r>
      <w:proofErr w:type="spellEnd"/>
      <w:r w:rsidR="003F7819" w:rsidRPr="003F7819">
        <w:rPr>
          <w:rFonts w:ascii="Segoe UI" w:hAnsi="Segoe UI" w:cs="Segoe UI"/>
          <w:color w:val="3C76A6" w:themeColor="accent5"/>
        </w:rPr>
        <w:t>-with-</w:t>
      </w:r>
      <w:proofErr w:type="spellStart"/>
      <w:proofErr w:type="gramStart"/>
      <w:r w:rsidR="003F7819" w:rsidRPr="003F7819">
        <w:rPr>
          <w:rFonts w:ascii="Segoe UI" w:hAnsi="Segoe UI" w:cs="Segoe UI"/>
          <w:color w:val="3C76A6" w:themeColor="accent5"/>
        </w:rPr>
        <w:t>nodeselector.yaml</w:t>
      </w:r>
      <w:proofErr w:type="spellEnd"/>
      <w:proofErr w:type="gramEnd"/>
    </w:p>
    <w:p w14:paraId="4B7002D0" w14:textId="4DF00731" w:rsidR="00B436F9" w:rsidRDefault="00B436F9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daemonset</w:t>
      </w:r>
      <w:proofErr w:type="spellEnd"/>
    </w:p>
    <w:p w14:paraId="0C50C03D" w14:textId="16105E97" w:rsidR="00B436F9" w:rsidRDefault="00B436F9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Expected Result: - </w:t>
      </w:r>
      <w:proofErr w:type="spellStart"/>
      <w:r w:rsidRPr="00B436F9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nginx-daemonset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should be returned</w:t>
      </w:r>
    </w:p>
    <w:p w14:paraId="055AFBE4" w14:textId="7491E04B" w:rsidR="00B436F9" w:rsidRDefault="00B436F9" w:rsidP="00B436F9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pods</w:t>
      </w:r>
    </w:p>
    <w:p w14:paraId="1B56906A" w14:textId="64BBCF4D" w:rsidR="00B436F9" w:rsidRDefault="00B436F9" w:rsidP="00B436F9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Expected </w:t>
      </w:r>
      <w:proofErr w:type="gram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Result :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 No records as there is no node configured with the selector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gpu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=true</w:t>
      </w:r>
    </w:p>
    <w:p w14:paraId="48AF7A02" w14:textId="6FB44684" w:rsidR="00B436F9" w:rsidRDefault="00192234" w:rsidP="0020466A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Let</w:t>
      </w:r>
      <w:r w:rsidR="00411586">
        <w:rPr>
          <w:rFonts w:ascii="Segoe UI" w:hAnsi="Segoe UI" w:cs="Segoe UI"/>
          <w:color w:val="3C76A6" w:themeColor="accent5"/>
        </w:rPr>
        <w:t>’</w:t>
      </w:r>
      <w:r>
        <w:rPr>
          <w:rFonts w:ascii="Segoe UI" w:hAnsi="Segoe UI" w:cs="Segoe UI"/>
          <w:color w:val="3C76A6" w:themeColor="accent5"/>
        </w:rPr>
        <w:t>s update the node with the label and check</w:t>
      </w:r>
      <w:r w:rsidR="0020466A">
        <w:rPr>
          <w:rFonts w:ascii="Segoe UI" w:hAnsi="Segoe UI" w:cs="Segoe UI"/>
          <w:color w:val="3C76A6" w:themeColor="accent5"/>
        </w:rPr>
        <w:t>. Replace the highlighted section with your public IP address of the worker node.</w:t>
      </w:r>
    </w:p>
    <w:p w14:paraId="56D82C4F" w14:textId="3A12D3FD" w:rsidR="00192234" w:rsidRDefault="0020466A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label node </w:t>
      </w:r>
      <w:r w:rsidRPr="0020466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&lt;node name&gt;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1C6E5A">
        <w:rPr>
          <w:rFonts w:ascii="Segoe UI" w:hAnsi="Segoe UI" w:cs="Segoe UI"/>
          <w:color w:val="3C76A6" w:themeColor="accent5"/>
          <w:kern w:val="32"/>
          <w:sz w:val="22"/>
          <w:szCs w:val="22"/>
        </w:rPr>
        <w:t>gpu</w:t>
      </w:r>
      <w:proofErr w:type="spellEnd"/>
      <w:r w:rsidR="001C6E5A">
        <w:rPr>
          <w:rFonts w:ascii="Segoe UI" w:hAnsi="Segoe UI" w:cs="Segoe UI"/>
          <w:color w:val="3C76A6" w:themeColor="accent5"/>
          <w:kern w:val="32"/>
          <w:sz w:val="22"/>
          <w:szCs w:val="22"/>
        </w:rPr>
        <w:t>=true</w:t>
      </w:r>
    </w:p>
    <w:p w14:paraId="7F5B5E45" w14:textId="6F3C7EFD" w:rsidR="001C6E5A" w:rsidRDefault="001C6E5A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EE0AEE9" w14:textId="27EF95C5" w:rsidR="001C6E5A" w:rsidRDefault="001C6E5A" w:rsidP="00D97D87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D5178C4" w14:textId="0CC4E19E" w:rsidR="005A2B14" w:rsidRDefault="005A2B14" w:rsidP="005A2B14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lastRenderedPageBreak/>
        <w:t>Now execute the get pods to confirm the POD is running in one node where we set the label.</w:t>
      </w:r>
    </w:p>
    <w:p w14:paraId="5D8DE74E" w14:textId="77777777" w:rsidR="005A2B14" w:rsidRDefault="005A2B14" w:rsidP="005A2B14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68837E56" w14:textId="78D9A154" w:rsidR="001C6E5A" w:rsidRDefault="00AF71DD" w:rsidP="00AF71DD">
      <w:pPr>
        <w:ind w:left="720"/>
        <w:rPr>
          <w:rFonts w:ascii="Segoe UI" w:hAnsi="Segoe UI" w:cs="Segoe UI"/>
          <w:color w:val="3C76A6" w:themeColor="accent5"/>
        </w:rPr>
      </w:pPr>
      <w:r w:rsidRPr="00AF71DD">
        <w:rPr>
          <w:rFonts w:ascii="Segoe UI" w:hAnsi="Segoe UI" w:cs="Segoe UI"/>
          <w:color w:val="3C76A6" w:themeColor="accent5"/>
        </w:rPr>
        <w:t>nginx-daemonset-465jv                 1/1     Running   0          27s    192.168.24.70   ip-172-31-31-122.ap-southeast-</w:t>
      </w:r>
      <w:proofErr w:type="gramStart"/>
      <w:r w:rsidRPr="00AF71DD">
        <w:rPr>
          <w:rFonts w:ascii="Segoe UI" w:hAnsi="Segoe UI" w:cs="Segoe UI"/>
          <w:color w:val="3C76A6" w:themeColor="accent5"/>
        </w:rPr>
        <w:t>1.compute</w:t>
      </w:r>
      <w:proofErr w:type="gramEnd"/>
      <w:r w:rsidRPr="00AF71DD">
        <w:rPr>
          <w:rFonts w:ascii="Segoe UI" w:hAnsi="Segoe UI" w:cs="Segoe UI"/>
          <w:color w:val="3C76A6" w:themeColor="accent5"/>
        </w:rPr>
        <w:t>.internal   &lt;none&gt;           &lt;none&gt;</w:t>
      </w:r>
    </w:p>
    <w:p w14:paraId="2A13610B" w14:textId="77777777" w:rsidR="00B436F9" w:rsidRDefault="00B436F9" w:rsidP="00ED5746">
      <w:pPr>
        <w:rPr>
          <w:rFonts w:ascii="Segoe UI" w:hAnsi="Segoe UI" w:cs="Segoe UI"/>
          <w:color w:val="3C76A6" w:themeColor="accent5"/>
        </w:rPr>
      </w:pPr>
    </w:p>
    <w:p w14:paraId="244C6355" w14:textId="22DF4872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Lab Exercise 2</w:t>
      </w:r>
    </w:p>
    <w:p w14:paraId="218B724C" w14:textId="77777777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7DAC8CD8" w14:textId="5B0D8A6C" w:rsidR="0072796A" w:rsidRDefault="000041DE" w:rsidP="003A15D3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Volume</w:t>
      </w:r>
    </w:p>
    <w:p w14:paraId="5FA4465C" w14:textId="78FCBEDE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13334289" w14:textId="23F7240B" w:rsidR="00CC1D01" w:rsidRDefault="00CC1D01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emptyDir</w:t>
      </w:r>
      <w:proofErr w:type="spellEnd"/>
    </w:p>
    <w:p w14:paraId="1E98E53F" w14:textId="614E9692" w:rsidR="0072796A" w:rsidRPr="00DA643E" w:rsidRDefault="0072796A" w:rsidP="009D66F0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</w:p>
    <w:p w14:paraId="0060A285" w14:textId="7A45D834" w:rsidR="0072796A" w:rsidRDefault="0072796A" w:rsidP="00122469">
      <w:pPr>
        <w:ind w:left="0"/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122469" w:rsidRPr="00122469">
        <w:rPr>
          <w:rFonts w:ascii="Segoe UI" w:hAnsi="Segoe UI" w:cs="Segoe UI"/>
          <w:color w:val="3C76A6" w:themeColor="accent5"/>
        </w:rPr>
        <w:t>volumes</w:t>
      </w:r>
      <w:r w:rsidR="009D66F0" w:rsidRPr="009D66F0">
        <w:t xml:space="preserve"> </w:t>
      </w:r>
    </w:p>
    <w:p w14:paraId="64844F3B" w14:textId="77777777" w:rsidR="00122469" w:rsidRDefault="00122469" w:rsidP="00122469">
      <w:pPr>
        <w:ind w:left="0"/>
        <w:rPr>
          <w:rFonts w:ascii="Segoe UI" w:hAnsi="Segoe UI" w:cs="Segoe UI"/>
          <w:color w:val="3C76A6" w:themeColor="accent5"/>
        </w:rPr>
      </w:pPr>
    </w:p>
    <w:p w14:paraId="164B4EC5" w14:textId="714ED32B" w:rsidR="00E4303F" w:rsidRPr="00375104" w:rsidRDefault="00E4303F" w:rsidP="00454E70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the</w:t>
      </w:r>
      <w:r w:rsidR="00643ADA">
        <w:rPr>
          <w:rFonts w:ascii="Segoe UI" w:hAnsi="Segoe UI" w:cs="Segoe UI"/>
          <w:color w:val="3C76A6" w:themeColor="accent5"/>
        </w:rPr>
        <w:t xml:space="preserve"> Pod with </w:t>
      </w:r>
      <w:proofErr w:type="spellStart"/>
      <w:r>
        <w:rPr>
          <w:rFonts w:ascii="Segoe UI" w:hAnsi="Segoe UI" w:cs="Segoe UI"/>
          <w:color w:val="3C76A6" w:themeColor="accent5"/>
        </w:rPr>
        <w:t>emptyDir</w:t>
      </w:r>
      <w:proofErr w:type="spellEnd"/>
      <w:r w:rsidR="00643ADA">
        <w:rPr>
          <w:rFonts w:ascii="Segoe UI" w:hAnsi="Segoe UI" w:cs="Segoe UI"/>
          <w:color w:val="3C76A6" w:themeColor="accent5"/>
        </w:rPr>
        <w:t xml:space="preserve"> volume</w:t>
      </w:r>
      <w:r>
        <w:rPr>
          <w:rFonts w:ascii="Segoe UI" w:hAnsi="Segoe UI" w:cs="Segoe UI"/>
          <w:color w:val="3C76A6" w:themeColor="accent5"/>
        </w:rPr>
        <w:t xml:space="preserve"> using the </w:t>
      </w:r>
      <w:proofErr w:type="spellStart"/>
      <w:r w:rsidRPr="00E4303F">
        <w:rPr>
          <w:rFonts w:ascii="Segoe UI" w:hAnsi="Segoe UI" w:cs="Segoe UI"/>
          <w:color w:val="3C76A6" w:themeColor="accent5"/>
        </w:rPr>
        <w:t>emptyDir.</w:t>
      </w:r>
      <w:r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 xml:space="preserve"> </w:t>
      </w:r>
      <w:r>
        <w:rPr>
          <w:rFonts w:ascii="Segoe UI" w:hAnsi="Segoe UI" w:cs="Segoe UI"/>
          <w:color w:val="3C76A6" w:themeColor="accent5"/>
        </w:rPr>
        <w:t xml:space="preserve">file </w:t>
      </w:r>
    </w:p>
    <w:p w14:paraId="164766E4" w14:textId="5F26054A" w:rsidR="0072796A" w:rsidRPr="009D66F0" w:rsidRDefault="0072796A" w:rsidP="00E4303F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9D66F0">
        <w:rPr>
          <w:rFonts w:ascii="Segoe UI" w:hAnsi="Segoe UI" w:cs="Segoe UI"/>
          <w:color w:val="3C76A6" w:themeColor="accent5"/>
        </w:rPr>
        <w:t xml:space="preserve"> </w:t>
      </w:r>
    </w:p>
    <w:p w14:paraId="4C42F080" w14:textId="15F19169" w:rsidR="0072796A" w:rsidRDefault="0072796A" w:rsidP="0072796A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643ADA" w:rsidRPr="00E4303F">
        <w:rPr>
          <w:rFonts w:ascii="Segoe UI" w:hAnsi="Segoe UI" w:cs="Segoe UI"/>
          <w:color w:val="3C76A6" w:themeColor="accent5"/>
        </w:rPr>
        <w:t>emptyDir</w:t>
      </w:r>
      <w:r w:rsidR="009D66F0" w:rsidRPr="009D66F0">
        <w:rPr>
          <w:rFonts w:ascii="Segoe UI" w:hAnsi="Segoe UI" w:cs="Segoe UI"/>
          <w:color w:val="3C76A6" w:themeColor="accent5"/>
        </w:rPr>
        <w:t>.yaml</w:t>
      </w:r>
      <w:proofErr w:type="spellEnd"/>
    </w:p>
    <w:p w14:paraId="3F114522" w14:textId="549D3AA9" w:rsidR="0072796A" w:rsidRDefault="0072796A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r w:rsidR="00643ADA" w:rsidRPr="00643ADA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  <w:t>pod/</w:t>
      </w:r>
      <w:proofErr w:type="spellStart"/>
      <w:r w:rsidR="00643ADA" w:rsidRPr="00643ADA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  <w:t>emptydir</w:t>
      </w:r>
      <w:proofErr w:type="spellEnd"/>
      <w:r w:rsidR="00643ADA" w:rsidRPr="00643ADA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  <w:t>-pod created</w:t>
      </w:r>
    </w:p>
    <w:p w14:paraId="14960537" w14:textId="77777777" w:rsidR="0072796A" w:rsidRDefault="0072796A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5A52DCFB" w14:textId="77777777" w:rsidR="0072796A" w:rsidRPr="00375104" w:rsidRDefault="0072796A" w:rsidP="00454E70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31E5215C" w14:textId="3D1CE7A6" w:rsidR="001D110B" w:rsidRDefault="00643ADA" w:rsidP="001D110B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1D110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1D110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1D110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1D110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65EC0C13" w14:textId="7835015C" w:rsidR="001D110B" w:rsidRDefault="001D110B" w:rsidP="0072796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4821B50" w14:textId="77ED681B" w:rsidR="003A3B70" w:rsidRDefault="003A3B70" w:rsidP="00454E70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69BFBC55" w14:textId="0D899369" w:rsidR="003A3B70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Go to the mount location and write a file under /</w:t>
      </w:r>
      <w:r w:rsidRPr="00295C5A">
        <w:rPr>
          <w:rFonts w:ascii="Segoe UI" w:hAnsi="Segoe UI" w:cs="Segoe UI"/>
          <w:color w:val="3C76A6" w:themeColor="accent5"/>
          <w:kern w:val="32"/>
          <w:sz w:val="22"/>
          <w:szCs w:val="22"/>
        </w:rPr>
        <w:t>cache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directory.</w:t>
      </w:r>
    </w:p>
    <w:p w14:paraId="71E8D98A" w14:textId="0FE21472" w:rsidR="00295C5A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#cd /cache</w:t>
      </w:r>
    </w:p>
    <w:p w14:paraId="6F370F36" w14:textId="2D31B4DD" w:rsidR="00295C5A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#touch 1.txt</w:t>
      </w:r>
    </w:p>
    <w:p w14:paraId="66F44232" w14:textId="77777777" w:rsidR="00295C5A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5466C73" w14:textId="73FD4EBB" w:rsidR="00295C5A" w:rsidRDefault="00956244" w:rsidP="00454E70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Delete the </w:t>
      </w:r>
      <w:r w:rsidR="00295C5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POD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and re-create it</w:t>
      </w:r>
      <w:r w:rsidR="00295C5A">
        <w:rPr>
          <w:rFonts w:ascii="Segoe UI" w:hAnsi="Segoe UI" w:cs="Segoe UI"/>
          <w:color w:val="3C76A6" w:themeColor="accent5"/>
          <w:kern w:val="32"/>
          <w:sz w:val="22"/>
          <w:szCs w:val="22"/>
        </w:rPr>
        <w:t>, the data will be gone.</w:t>
      </w:r>
    </w:p>
    <w:p w14:paraId="57C24AAD" w14:textId="53B7BAAB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A811A92" w14:textId="353E2AC0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proofErr w:type="gram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proofErr w:type="gram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delete pod 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emptydir</w:t>
      </w:r>
      <w:proofErr w:type="spell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-pod</w:t>
      </w:r>
    </w:p>
    <w:p w14:paraId="31D8542D" w14:textId="5E4FBE3B" w:rsidR="00956244" w:rsidRDefault="00956244" w:rsidP="00956244">
      <w:pPr>
        <w:ind w:firstLine="36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E4303F">
        <w:rPr>
          <w:rFonts w:ascii="Segoe UI" w:hAnsi="Segoe UI" w:cs="Segoe UI"/>
          <w:color w:val="3C76A6" w:themeColor="accent5"/>
        </w:rPr>
        <w:t>emptyDir</w:t>
      </w:r>
      <w:r w:rsidRPr="009D66F0">
        <w:rPr>
          <w:rFonts w:ascii="Segoe UI" w:hAnsi="Segoe UI" w:cs="Segoe UI"/>
          <w:color w:val="3C76A6" w:themeColor="accent5"/>
        </w:rPr>
        <w:t>.yaml</w:t>
      </w:r>
      <w:proofErr w:type="spellEnd"/>
    </w:p>
    <w:p w14:paraId="05DEF71B" w14:textId="77777777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A4B9124" w14:textId="200BF5BC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6D7679C0" w14:textId="7529ABE4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#cd /cache</w:t>
      </w:r>
    </w:p>
    <w:p w14:paraId="5AB42E75" w14:textId="3864AFA4" w:rsidR="00956244" w:rsidRDefault="00956244" w:rsidP="0095624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 ls</w:t>
      </w:r>
    </w:p>
    <w:p w14:paraId="34739487" w14:textId="4E1EE484" w:rsidR="00295C5A" w:rsidRDefault="00295C5A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2316AC8" w14:textId="74458CEC" w:rsidR="00956244" w:rsidRDefault="00956244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Expected </w:t>
      </w:r>
      <w:proofErr w:type="gram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Output :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  Empty Directory</w:t>
      </w:r>
    </w:p>
    <w:p w14:paraId="344ECD18" w14:textId="77777777" w:rsidR="00956244" w:rsidRPr="003A3B70" w:rsidRDefault="00956244" w:rsidP="003A3B70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AFBAED7" w14:textId="3DF9856C" w:rsidR="006B3002" w:rsidRDefault="006B3002" w:rsidP="006B3002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hostPath</w:t>
      </w:r>
      <w:proofErr w:type="spellEnd"/>
    </w:p>
    <w:p w14:paraId="7ED74D10" w14:textId="77777777" w:rsidR="00E86222" w:rsidRDefault="00E86222" w:rsidP="00E86222">
      <w:pPr>
        <w:ind w:left="0"/>
        <w:rPr>
          <w:rFonts w:ascii="Segoe UI" w:hAnsi="Segoe UI" w:cs="Segoe UI"/>
          <w:color w:val="3C76A6" w:themeColor="accent5"/>
        </w:rPr>
      </w:pPr>
    </w:p>
    <w:p w14:paraId="41795849" w14:textId="3942AB47" w:rsidR="00956244" w:rsidRDefault="00956244" w:rsidP="00454E70">
      <w:pPr>
        <w:pStyle w:val="ListParagraph"/>
        <w:numPr>
          <w:ilvl w:val="0"/>
          <w:numId w:val="15"/>
        </w:numPr>
      </w:pPr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cd </w:t>
      </w:r>
      <w:proofErr w:type="spellStart"/>
      <w:r w:rsidRPr="00956244">
        <w:rPr>
          <w:rFonts w:ascii="Segoe UI" w:hAnsi="Segoe UI" w:cs="Segoe UI"/>
          <w:color w:val="3C76A6" w:themeColor="accent5"/>
        </w:rPr>
        <w:t>gitrepo</w:t>
      </w:r>
      <w:proofErr w:type="spellEnd"/>
      <w:r w:rsidRPr="00956244">
        <w:rPr>
          <w:rFonts w:ascii="Segoe UI" w:hAnsi="Segoe UI" w:cs="Segoe UI"/>
          <w:color w:val="3C76A6" w:themeColor="accent5"/>
        </w:rPr>
        <w:t>/</w:t>
      </w:r>
      <w:proofErr w:type="spellStart"/>
      <w:r w:rsidRPr="00956244">
        <w:rPr>
          <w:rFonts w:ascii="Segoe UI" w:hAnsi="Segoe UI" w:cs="Segoe UI"/>
          <w:color w:val="3C76A6" w:themeColor="accent5"/>
        </w:rPr>
        <w:t>kubernetes</w:t>
      </w:r>
      <w:proofErr w:type="spellEnd"/>
      <w:r w:rsidRPr="00956244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956244">
        <w:rPr>
          <w:rFonts w:ascii="Segoe UI" w:hAnsi="Segoe UI" w:cs="Segoe UI"/>
          <w:color w:val="3C76A6" w:themeColor="accent5"/>
        </w:rPr>
        <w:t>yaml</w:t>
      </w:r>
      <w:proofErr w:type="spellEnd"/>
      <w:r w:rsidRPr="00956244">
        <w:rPr>
          <w:rFonts w:ascii="Segoe UI" w:hAnsi="Segoe UI" w:cs="Segoe UI"/>
          <w:color w:val="3C76A6" w:themeColor="accent5"/>
        </w:rPr>
        <w:t>/volumes</w:t>
      </w:r>
      <w:r w:rsidRPr="009D66F0">
        <w:t xml:space="preserve"> </w:t>
      </w:r>
    </w:p>
    <w:p w14:paraId="71F65129" w14:textId="77777777" w:rsidR="00956244" w:rsidRDefault="00956244" w:rsidP="00956244">
      <w:pPr>
        <w:pStyle w:val="ListParagraph"/>
        <w:rPr>
          <w:rFonts w:ascii="Segoe UI" w:hAnsi="Segoe UI" w:cs="Segoe UI"/>
          <w:color w:val="3C76A6" w:themeColor="accent5"/>
        </w:rPr>
      </w:pPr>
    </w:p>
    <w:p w14:paraId="24B45C8B" w14:textId="7647F470" w:rsidR="00E86222" w:rsidRPr="00E86222" w:rsidRDefault="00E86222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</w:rPr>
      </w:pPr>
      <w:r w:rsidRPr="00E86222">
        <w:rPr>
          <w:rFonts w:ascii="Segoe UI" w:hAnsi="Segoe UI" w:cs="Segoe UI"/>
          <w:color w:val="3C76A6" w:themeColor="accent5"/>
        </w:rPr>
        <w:t xml:space="preserve">Create the Pod with </w:t>
      </w:r>
      <w:proofErr w:type="spellStart"/>
      <w:r w:rsidR="005C2FD3">
        <w:rPr>
          <w:rFonts w:ascii="Segoe UI" w:hAnsi="Segoe UI" w:cs="Segoe UI"/>
          <w:color w:val="3C76A6" w:themeColor="accent5"/>
        </w:rPr>
        <w:t>hostPath</w:t>
      </w:r>
      <w:proofErr w:type="spellEnd"/>
      <w:r w:rsidRPr="00E86222">
        <w:rPr>
          <w:rFonts w:ascii="Segoe UI" w:hAnsi="Segoe UI" w:cs="Segoe UI"/>
          <w:color w:val="3C76A6" w:themeColor="accent5"/>
        </w:rPr>
        <w:t xml:space="preserve"> volume using the </w:t>
      </w:r>
      <w:proofErr w:type="spellStart"/>
      <w:r w:rsidR="00101FE6" w:rsidRPr="00101FE6">
        <w:rPr>
          <w:rFonts w:ascii="Segoe UI" w:hAnsi="Segoe UI" w:cs="Segoe UI"/>
          <w:color w:val="3C76A6" w:themeColor="accent5"/>
        </w:rPr>
        <w:t>hostPath.yaml</w:t>
      </w:r>
      <w:proofErr w:type="spellEnd"/>
      <w:r w:rsidRPr="00E86222">
        <w:rPr>
          <w:rFonts w:ascii="Segoe UI" w:hAnsi="Segoe UI" w:cs="Segoe UI"/>
          <w:color w:val="3C76A6" w:themeColor="accent5"/>
        </w:rPr>
        <w:t xml:space="preserve"> file </w:t>
      </w:r>
    </w:p>
    <w:p w14:paraId="35854001" w14:textId="53F52DC5" w:rsidR="00A47934" w:rsidRDefault="00A47934" w:rsidP="00A47934">
      <w:pPr>
        <w:pStyle w:val="ListParagraph"/>
        <w:rPr>
          <w:rFonts w:ascii="Segoe UI" w:hAnsi="Segoe UI" w:cs="Segoe UI"/>
          <w:color w:val="3C76A6" w:themeColor="accent5"/>
        </w:rPr>
      </w:pPr>
    </w:p>
    <w:p w14:paraId="1287345E" w14:textId="44EC9899" w:rsidR="00E86222" w:rsidRDefault="00A47934" w:rsidP="00A47934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E86222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E8622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E86222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E8622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101FE6" w:rsidRPr="00101FE6">
        <w:rPr>
          <w:rFonts w:ascii="Segoe UI" w:hAnsi="Segoe UI" w:cs="Segoe UI"/>
          <w:color w:val="3C76A6" w:themeColor="accent5"/>
        </w:rPr>
        <w:t>hostPath.yaml</w:t>
      </w:r>
      <w:proofErr w:type="spellEnd"/>
    </w:p>
    <w:p w14:paraId="4AA6DF74" w14:textId="4C388660" w:rsidR="00E86222" w:rsidRPr="00072C24" w:rsidRDefault="00E86222" w:rsidP="00BC3991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Output:   </w:t>
      </w:r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"</w:t>
      </w:r>
      <w:proofErr w:type="spellStart"/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</w:t>
      </w:r>
      <w:proofErr w:type="spellStart"/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hostpath</w:t>
      </w:r>
      <w:proofErr w:type="spellEnd"/>
      <w:r w:rsidR="00BC3991"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-pod" deleted</w:t>
      </w:r>
    </w:p>
    <w:p w14:paraId="340FAAD8" w14:textId="21E415A4" w:rsidR="003F5F25" w:rsidRPr="003F5F25" w:rsidRDefault="003F5F25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5819E4E1" w14:textId="491B79F8" w:rsidR="003F5F25" w:rsidRDefault="003F5F25" w:rsidP="003F5F25">
      <w:pPr>
        <w:pStyle w:val="ListParagraph"/>
        <w:ind w:left="533" w:firstLine="18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Go to the mount location and write a file under </w:t>
      </w:r>
      <w:r w:rsidR="00B90315"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B90315"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nginx-hostpath</w:t>
      </w:r>
      <w:proofErr w:type="spellEnd"/>
      <w:r w:rsidR="0087263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directory.</w:t>
      </w:r>
    </w:p>
    <w:p w14:paraId="77E4D0F0" w14:textId="77777777" w:rsidR="003F5F25" w:rsidRDefault="003F5F25" w:rsidP="003F5F25">
      <w:pPr>
        <w:pStyle w:val="ListParagraph"/>
        <w:ind w:left="533" w:firstLine="18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528557F" w14:textId="33A7995B" w:rsidR="00872637" w:rsidRDefault="00872637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#cd /</w:t>
      </w:r>
      <w:proofErr w:type="spellStart"/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nginx-hostpath</w:t>
      </w:r>
      <w:proofErr w:type="spellEnd"/>
    </w:p>
    <w:p w14:paraId="0764CBAC" w14:textId="77777777" w:rsidR="00872637" w:rsidRDefault="00872637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#touch 1.txt</w:t>
      </w:r>
    </w:p>
    <w:p w14:paraId="5B2FFCF7" w14:textId="3F731FC3" w:rsidR="0011586E" w:rsidRPr="00072C24" w:rsidRDefault="008066B5" w:rsidP="00072C24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#exit and delete the POD</w:t>
      </w:r>
    </w:p>
    <w:p w14:paraId="4623805D" w14:textId="3EFADCEC" w:rsidR="008066B5" w:rsidRDefault="008066B5" w:rsidP="008066B5">
      <w:pPr>
        <w:pStyle w:val="ListParagraph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</w:pPr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delete pod 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-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hostpath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-pod</w:t>
      </w:r>
    </w:p>
    <w:p w14:paraId="3FFC6BD5" w14:textId="195A481A" w:rsidR="008066B5" w:rsidRDefault="008066B5" w:rsidP="008066B5">
      <w:pPr>
        <w:ind w:firstLine="547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101FE6">
        <w:rPr>
          <w:rFonts w:ascii="Segoe UI" w:hAnsi="Segoe UI" w:cs="Segoe UI"/>
          <w:color w:val="3C76A6" w:themeColor="accent5"/>
        </w:rPr>
        <w:t>hostPath.yaml</w:t>
      </w:r>
      <w:proofErr w:type="spellEnd"/>
    </w:p>
    <w:p w14:paraId="4403BD76" w14:textId="77777777" w:rsidR="008066B5" w:rsidRPr="00072C24" w:rsidRDefault="008066B5" w:rsidP="008066B5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  "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hostpath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-pod" deleted</w:t>
      </w:r>
    </w:p>
    <w:p w14:paraId="1F06F059" w14:textId="77777777" w:rsidR="008066B5" w:rsidRPr="003F5F25" w:rsidRDefault="008066B5" w:rsidP="00454E70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683F4233" w14:textId="77777777" w:rsidR="008066B5" w:rsidRDefault="008066B5" w:rsidP="008066B5">
      <w:pPr>
        <w:pStyle w:val="ListParagraph"/>
        <w:ind w:left="533" w:firstLine="18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Go to the mount location and write a file under </w:t>
      </w:r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nginx-hostpath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directory.</w:t>
      </w:r>
    </w:p>
    <w:p w14:paraId="378CD1DB" w14:textId="0A888CAC" w:rsidR="008066B5" w:rsidRDefault="008066B5" w:rsidP="008066B5">
      <w:pPr>
        <w:ind w:firstLine="547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The file created during the first step 1.txt should be present.</w:t>
      </w:r>
    </w:p>
    <w:p w14:paraId="38FA2D17" w14:textId="51C192E9" w:rsidR="008066B5" w:rsidRPr="008066B5" w:rsidRDefault="008066B5" w:rsidP="008066B5">
      <w:pPr>
        <w:ind w:left="0"/>
        <w:rPr>
          <w:rFonts w:ascii="Segoe UI" w:hAnsi="Segoe UI" w:cs="Segoe UI"/>
          <w:color w:val="3C76A6" w:themeColor="accent5"/>
        </w:rPr>
      </w:pPr>
    </w:p>
    <w:p w14:paraId="50C17895" w14:textId="77777777" w:rsidR="00295C5A" w:rsidRDefault="00295C5A" w:rsidP="008066B5">
      <w:pPr>
        <w:ind w:left="720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</w:pPr>
    </w:p>
    <w:p w14:paraId="1324F8C6" w14:textId="6A4057F9" w:rsidR="00225748" w:rsidRDefault="0022574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17BD0D6" w14:textId="4607725D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6BB44B6" w14:textId="7947B54F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F038492" w14:textId="5501AC08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C318453" w14:textId="52AE40B0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12EA83F" w14:textId="4ECFFDA2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Lab Exercise 3</w:t>
      </w:r>
    </w:p>
    <w:p w14:paraId="15F946F7" w14:textId="77777777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17242F8D" w14:textId="59D11108" w:rsidR="00F44AC7" w:rsidRDefault="0025178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Secrets</w:t>
      </w:r>
    </w:p>
    <w:p w14:paraId="1B5123FB" w14:textId="6B089935" w:rsidR="00F44AC7" w:rsidRDefault="00F44AC7" w:rsidP="00B91EDD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B91EDD">
        <w:rPr>
          <w:rFonts w:ascii="Segoe UI" w:hAnsi="Segoe UI" w:cs="Segoe UI"/>
          <w:color w:val="3C76A6" w:themeColor="accent5"/>
        </w:rPr>
        <w:t>secrets</w:t>
      </w:r>
    </w:p>
    <w:p w14:paraId="16D96717" w14:textId="77777777" w:rsidR="0047396D" w:rsidRDefault="0047396D" w:rsidP="00B91EDD">
      <w:pPr>
        <w:ind w:left="0"/>
        <w:rPr>
          <w:rFonts w:ascii="Segoe UI" w:hAnsi="Segoe UI" w:cs="Segoe UI"/>
          <w:color w:val="3C76A6" w:themeColor="accent5"/>
        </w:rPr>
      </w:pPr>
    </w:p>
    <w:p w14:paraId="74AD9062" w14:textId="78EF7E9E" w:rsidR="00045900" w:rsidRDefault="00045900" w:rsidP="00B91EDD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secret</w:t>
      </w:r>
    </w:p>
    <w:p w14:paraId="4392DD2A" w14:textId="20CA954A" w:rsidR="00814ECE" w:rsidRPr="00642C2D" w:rsidRDefault="00642C2D" w:rsidP="00454E70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642C2D"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busybox-</w:t>
      </w:r>
      <w:proofErr w:type="gram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secret.yaml</w:t>
      </w:r>
      <w:proofErr w:type="spellEnd"/>
      <w:proofErr w:type="gramEnd"/>
    </w:p>
    <w:p w14:paraId="16CE0D87" w14:textId="4C602E5E" w:rsidR="00642C2D" w:rsidRDefault="00642C2D" w:rsidP="00642C2D">
      <w:pPr>
        <w:pStyle w:val="ListParagraph"/>
        <w:rPr>
          <w:rFonts w:ascii="Segoe UI" w:hAnsi="Segoe UI" w:cs="Segoe UI"/>
          <w:color w:val="3C76A6" w:themeColor="accent5"/>
        </w:rPr>
      </w:pPr>
      <w:r w:rsidRPr="00642C2D">
        <w:rPr>
          <w:rFonts w:ascii="Segoe UI" w:hAnsi="Segoe UI" w:cs="Segoe UI"/>
          <w:color w:val="3C76A6" w:themeColor="accent5"/>
          <w:highlight w:val="yellow"/>
        </w:rPr>
        <w:t>secret/</w:t>
      </w:r>
      <w:proofErr w:type="spellStart"/>
      <w:r w:rsidRPr="00642C2D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642C2D">
        <w:rPr>
          <w:rFonts w:ascii="Segoe UI" w:hAnsi="Segoe UI" w:cs="Segoe UI"/>
          <w:color w:val="3C76A6" w:themeColor="accent5"/>
          <w:highlight w:val="yellow"/>
        </w:rPr>
        <w:t>-secret configured</w:t>
      </w:r>
    </w:p>
    <w:p w14:paraId="20DF9C66" w14:textId="77777777" w:rsidR="00642C2D" w:rsidRPr="00814ECE" w:rsidRDefault="00642C2D" w:rsidP="00642C2D">
      <w:pPr>
        <w:pStyle w:val="ListParagraph"/>
        <w:rPr>
          <w:rFonts w:ascii="Segoe UI" w:hAnsi="Segoe UI" w:cs="Segoe UI"/>
          <w:color w:val="3C76A6" w:themeColor="accent5"/>
        </w:rPr>
      </w:pPr>
    </w:p>
    <w:p w14:paraId="641F87C6" w14:textId="5853D7AA" w:rsidR="00551C50" w:rsidRPr="007456D1" w:rsidRDefault="00551C50" w:rsidP="00454E70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secrets</w:t>
      </w:r>
    </w:p>
    <w:p w14:paraId="2385744B" w14:textId="4920E1C2" w:rsidR="007456D1" w:rsidRPr="00551C50" w:rsidRDefault="007456D1" w:rsidP="007456D1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proofErr w:type="spellStart"/>
      <w:r w:rsidRPr="002944D9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2944D9">
        <w:rPr>
          <w:rFonts w:ascii="Segoe UI" w:hAnsi="Segoe UI" w:cs="Segoe UI"/>
          <w:color w:val="3C76A6" w:themeColor="accent5"/>
          <w:highlight w:val="yellow"/>
        </w:rPr>
        <w:t>-secret</w:t>
      </w:r>
      <w:r w:rsidRPr="002944D9">
        <w:rPr>
          <w:rFonts w:ascii="Segoe UI" w:hAnsi="Segoe UI" w:cs="Segoe UI"/>
          <w:color w:val="3C76A6" w:themeColor="accent5"/>
          <w:highlight w:val="yellow"/>
        </w:rPr>
        <w:t xml:space="preserve"> details</w:t>
      </w:r>
    </w:p>
    <w:p w14:paraId="507FE28C" w14:textId="08D1BE3F" w:rsidR="00551C50" w:rsidRPr="000D6B33" w:rsidRDefault="00551C50" w:rsidP="00454E70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describe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secrets</w:t>
      </w:r>
      <w:r w:rsidR="000D6B3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0D6B33" w:rsidRPr="000D6B33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="000D6B33" w:rsidRPr="000D6B33">
        <w:rPr>
          <w:rFonts w:ascii="Segoe UI" w:hAnsi="Segoe UI" w:cs="Segoe UI"/>
          <w:color w:val="3C76A6" w:themeColor="accent5"/>
          <w:kern w:val="32"/>
          <w:sz w:val="22"/>
          <w:szCs w:val="22"/>
        </w:rPr>
        <w:t>-secret</w:t>
      </w:r>
    </w:p>
    <w:p w14:paraId="7C13BA71" w14:textId="4035B818" w:rsidR="000D6B33" w:rsidRPr="00551C50" w:rsidRDefault="000D6B33" w:rsidP="000D6B33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proofErr w:type="spellStart"/>
      <w:r w:rsidRPr="002944D9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2944D9">
        <w:rPr>
          <w:rFonts w:ascii="Segoe UI" w:hAnsi="Segoe UI" w:cs="Segoe UI"/>
          <w:color w:val="3C76A6" w:themeColor="accent5"/>
          <w:highlight w:val="yellow"/>
        </w:rPr>
        <w:t xml:space="preserve">-secret </w:t>
      </w:r>
      <w:r w:rsidRPr="002944D9">
        <w:rPr>
          <w:rFonts w:ascii="Segoe UI" w:hAnsi="Segoe UI" w:cs="Segoe UI"/>
          <w:color w:val="3C76A6" w:themeColor="accent5"/>
          <w:highlight w:val="yellow"/>
        </w:rPr>
        <w:t>data</w:t>
      </w:r>
    </w:p>
    <w:p w14:paraId="41461760" w14:textId="21A06DA8" w:rsidR="00551C50" w:rsidRDefault="00551C50" w:rsidP="007456D1">
      <w:pPr>
        <w:pStyle w:val="ListParagraph"/>
        <w:rPr>
          <w:rFonts w:ascii="Segoe UI" w:hAnsi="Segoe UI" w:cs="Segoe UI"/>
          <w:color w:val="3C76A6" w:themeColor="accent5"/>
        </w:rPr>
      </w:pPr>
    </w:p>
    <w:p w14:paraId="229B84F9" w14:textId="56A0CB74" w:rsidR="000D6B33" w:rsidRPr="000D6B33" w:rsidRDefault="000D6B33" w:rsidP="000D6B33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>Create a POD and consume the secret using environment variable</w:t>
      </w:r>
    </w:p>
    <w:p w14:paraId="3D0FD5FB" w14:textId="585CC2A8" w:rsidR="000D6B33" w:rsidRDefault="0085569B" w:rsidP="000D6B33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8432BB"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 w:rsidR="008432B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r w:rsidR="0059408B" w:rsidRPr="0059408B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="0059408B" w:rsidRPr="0059408B">
        <w:rPr>
          <w:rFonts w:ascii="Segoe UI" w:hAnsi="Segoe UI" w:cs="Segoe UI"/>
          <w:color w:val="3C76A6" w:themeColor="accent5"/>
          <w:kern w:val="32"/>
          <w:sz w:val="22"/>
          <w:szCs w:val="22"/>
        </w:rPr>
        <w:t>-secret-by-</w:t>
      </w:r>
      <w:proofErr w:type="spellStart"/>
      <w:proofErr w:type="gramStart"/>
      <w:r w:rsidR="0059408B" w:rsidRPr="0059408B">
        <w:rPr>
          <w:rFonts w:ascii="Segoe UI" w:hAnsi="Segoe UI" w:cs="Segoe UI"/>
          <w:color w:val="3C76A6" w:themeColor="accent5"/>
          <w:kern w:val="32"/>
          <w:sz w:val="22"/>
          <w:szCs w:val="22"/>
        </w:rPr>
        <w:t>env.yaml</w:t>
      </w:r>
      <w:proofErr w:type="spellEnd"/>
      <w:proofErr w:type="gramEnd"/>
    </w:p>
    <w:p w14:paraId="232A0626" w14:textId="443776B2" w:rsidR="00823B6D" w:rsidRPr="00551C50" w:rsidRDefault="00823B6D" w:rsidP="00823B6D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POD</w:t>
      </w: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</w:t>
      </w:r>
      <w:proofErr w:type="spellStart"/>
      <w:r w:rsidRPr="002944D9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2944D9">
        <w:rPr>
          <w:rFonts w:ascii="Segoe UI" w:hAnsi="Segoe UI" w:cs="Segoe UI"/>
          <w:color w:val="3C76A6" w:themeColor="accent5"/>
          <w:highlight w:val="yellow"/>
        </w:rPr>
        <w:t xml:space="preserve">-by-env </w:t>
      </w:r>
      <w:r w:rsidRPr="002944D9">
        <w:rPr>
          <w:rFonts w:ascii="Segoe UI" w:hAnsi="Segoe UI" w:cs="Segoe UI"/>
          <w:color w:val="3C76A6" w:themeColor="accent5"/>
          <w:highlight w:val="yellow"/>
        </w:rPr>
        <w:t>created</w:t>
      </w:r>
    </w:p>
    <w:p w14:paraId="6C030E58" w14:textId="03EC8BB8" w:rsidR="00CE36A7" w:rsidRDefault="002E3C56" w:rsidP="002944D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CE36A7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CE36A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CE36A7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CE36A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&lt;pod-name&gt; /bin/</w:t>
      </w:r>
      <w:proofErr w:type="spellStart"/>
      <w:r w:rsidR="00CE36A7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572FC170" w14:textId="2A283262" w:rsidR="00CE36A7" w:rsidRPr="000D6B33" w:rsidRDefault="00CE36A7" w:rsidP="00CE36A7">
      <w:pPr>
        <w:ind w:left="0" w:firstLine="720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</w:rPr>
        <w:t># echo $username</w:t>
      </w:r>
    </w:p>
    <w:p w14:paraId="2510BB62" w14:textId="399D9C60" w:rsidR="0039037B" w:rsidRDefault="0039037B" w:rsidP="00551C50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</w:t>
      </w: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</w:t>
      </w: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admin</w:t>
      </w:r>
    </w:p>
    <w:p w14:paraId="4CBFC703" w14:textId="73EF2152" w:rsidR="00D15305" w:rsidRPr="000D6B33" w:rsidRDefault="00D15305" w:rsidP="00D15305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 xml:space="preserve">Create a POD and consume the secret </w:t>
      </w:r>
      <w:r>
        <w:rPr>
          <w:rFonts w:ascii="Segoe UI" w:hAnsi="Segoe UI" w:cs="Segoe UI"/>
          <w:color w:val="3C76A6" w:themeColor="accent5"/>
        </w:rPr>
        <w:t>from volume path</w:t>
      </w:r>
    </w:p>
    <w:p w14:paraId="769BA96E" w14:textId="316D027E" w:rsidR="00D15305" w:rsidRDefault="00821B75" w:rsidP="00D1530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DA2A2B"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DA2A2B"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 w:rsid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</w:t>
      </w:r>
      <w:r w:rsid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DA2A2B" w:rsidRP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="00DA2A2B" w:rsidRP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>-secret-</w:t>
      </w:r>
      <w:proofErr w:type="spellStart"/>
      <w:proofErr w:type="gramStart"/>
      <w:r w:rsidR="00DA2A2B" w:rsidRP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>vol.yaml</w:t>
      </w:r>
      <w:proofErr w:type="spellEnd"/>
      <w:proofErr w:type="gramEnd"/>
    </w:p>
    <w:p w14:paraId="64B5E519" w14:textId="77777777" w:rsidR="00DA2A2B" w:rsidRDefault="00DA2A2B" w:rsidP="00DA2A2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&lt;pod-name&gt;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3E057A8F" w14:textId="5053B5BC" w:rsidR="00DA2A2B" w:rsidRDefault="00DA2A2B" w:rsidP="00D15305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</w:r>
      <w:r w:rsidR="0047396D">
        <w:rPr>
          <w:rFonts w:ascii="Segoe UI" w:hAnsi="Segoe UI" w:cs="Segoe UI"/>
          <w:color w:val="3C76A6" w:themeColor="accent5"/>
        </w:rPr>
        <w:t>#ls /</w:t>
      </w:r>
      <w:proofErr w:type="spellStart"/>
      <w:r w:rsidR="0047396D" w:rsidRPr="0047396D">
        <w:rPr>
          <w:rFonts w:ascii="Segoe UI" w:hAnsi="Segoe UI" w:cs="Segoe UI"/>
          <w:color w:val="3C76A6" w:themeColor="accent5"/>
        </w:rPr>
        <w:t>mydata</w:t>
      </w:r>
      <w:proofErr w:type="spellEnd"/>
    </w:p>
    <w:p w14:paraId="366FC543" w14:textId="5BEAB562" w:rsidR="0047396D" w:rsidRDefault="0047396D" w:rsidP="00D15305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</w:r>
      <w:r w:rsidR="007B4E3C">
        <w:rPr>
          <w:rFonts w:ascii="Segoe UI" w:hAnsi="Segoe UI" w:cs="Segoe UI"/>
          <w:color w:val="3C76A6" w:themeColor="accent5"/>
        </w:rPr>
        <w:t>#</w:t>
      </w:r>
      <w:proofErr w:type="gramStart"/>
      <w:r w:rsidR="007B4E3C">
        <w:rPr>
          <w:rFonts w:ascii="Segoe UI" w:hAnsi="Segoe UI" w:cs="Segoe UI"/>
          <w:color w:val="3C76A6" w:themeColor="accent5"/>
        </w:rPr>
        <w:t>cat  username</w:t>
      </w:r>
      <w:proofErr w:type="gramEnd"/>
    </w:p>
    <w:p w14:paraId="613EC9FA" w14:textId="40D7592E" w:rsidR="00D15305" w:rsidRDefault="00D15305" w:rsidP="00D15305">
      <w:pPr>
        <w:ind w:left="0"/>
        <w:rPr>
          <w:rFonts w:ascii="Segoe UI" w:hAnsi="Segoe UI" w:cs="Segoe UI"/>
          <w:color w:val="3C76A6" w:themeColor="accent5"/>
        </w:rPr>
      </w:pPr>
    </w:p>
    <w:p w14:paraId="20851FFE" w14:textId="3647678D" w:rsidR="00D15305" w:rsidRDefault="00D15305" w:rsidP="00D15305">
      <w:pPr>
        <w:ind w:left="0"/>
        <w:rPr>
          <w:rFonts w:ascii="Segoe UI" w:hAnsi="Segoe UI" w:cs="Segoe UI"/>
          <w:color w:val="3C76A6" w:themeColor="accent5"/>
        </w:rPr>
      </w:pPr>
    </w:p>
    <w:p w14:paraId="6C5C66F5" w14:textId="2FE6C3EF" w:rsidR="00634928" w:rsidRDefault="00634928" w:rsidP="00D15305">
      <w:pPr>
        <w:ind w:left="0"/>
        <w:rPr>
          <w:rFonts w:ascii="Segoe UI" w:hAnsi="Segoe UI" w:cs="Segoe UI"/>
          <w:color w:val="3C76A6" w:themeColor="accent5"/>
        </w:rPr>
      </w:pPr>
    </w:p>
    <w:p w14:paraId="42F77646" w14:textId="2A813C17" w:rsidR="00634928" w:rsidRDefault="00634928" w:rsidP="00D15305">
      <w:pPr>
        <w:ind w:left="0"/>
        <w:rPr>
          <w:rFonts w:ascii="Segoe UI" w:hAnsi="Segoe UI" w:cs="Segoe UI"/>
          <w:color w:val="3C76A6" w:themeColor="accent5"/>
        </w:rPr>
      </w:pPr>
    </w:p>
    <w:p w14:paraId="5BB1BD07" w14:textId="41A494D2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Lab Exercise 4</w:t>
      </w:r>
    </w:p>
    <w:p w14:paraId="4CAD8A96" w14:textId="77777777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AA7C8D" w14:textId="635B53C3" w:rsidR="00FF2CC8" w:rsidRDefault="006C443A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ConfigMap</w:t>
      </w:r>
      <w:proofErr w:type="spellEnd"/>
    </w:p>
    <w:p w14:paraId="14299A61" w14:textId="77777777" w:rsidR="00440140" w:rsidRDefault="00440140" w:rsidP="00440140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24F280E" w14:textId="41C0953A" w:rsidR="00440140" w:rsidRDefault="00440140" w:rsidP="00440140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kubernetes</w:t>
      </w:r>
      <w:proofErr w:type="spellEnd"/>
      <w:r w:rsidRPr="00192A5F">
        <w:rPr>
          <w:rFonts w:ascii="Segoe UI" w:hAnsi="Segoe UI" w:cs="Segoe UI"/>
          <w:color w:val="3C76A6" w:themeColor="accent5"/>
        </w:rPr>
        <w:t>/day_02_kubernetes/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>
        <w:rPr>
          <w:rFonts w:ascii="Segoe UI" w:hAnsi="Segoe UI" w:cs="Segoe UI"/>
          <w:color w:val="3C76A6" w:themeColor="accent5"/>
        </w:rPr>
        <w:t>configmap</w:t>
      </w:r>
      <w:proofErr w:type="spellEnd"/>
    </w:p>
    <w:p w14:paraId="62AE430D" w14:textId="77777777" w:rsidR="00440140" w:rsidRDefault="00440140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FA4E0F5" w14:textId="1B143995" w:rsidR="0035464C" w:rsidRDefault="00440140" w:rsidP="0035464C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</w:t>
      </w:r>
      <w:r w:rsidR="0035464C">
        <w:rPr>
          <w:rFonts w:ascii="Segoe UI" w:hAnsi="Segoe UI" w:cs="Segoe UI"/>
          <w:color w:val="3C76A6" w:themeColor="accent5"/>
        </w:rPr>
        <w:t xml:space="preserve">Create a </w:t>
      </w:r>
      <w:proofErr w:type="spellStart"/>
      <w:r w:rsidR="0035464C">
        <w:rPr>
          <w:rFonts w:ascii="Segoe UI" w:hAnsi="Segoe UI" w:cs="Segoe UI"/>
          <w:color w:val="3C76A6" w:themeColor="accent5"/>
        </w:rPr>
        <w:t>configMap</w:t>
      </w:r>
      <w:proofErr w:type="spellEnd"/>
    </w:p>
    <w:p w14:paraId="5356F94F" w14:textId="4795624B" w:rsidR="0035464C" w:rsidRPr="00642C2D" w:rsidRDefault="0035464C" w:rsidP="00454E70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642C2D">
        <w:t xml:space="preserve"> 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example-literal-config --from-literal=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maxmemory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=100MB</w:t>
      </w:r>
    </w:p>
    <w:p w14:paraId="43CBFDDD" w14:textId="77777777" w:rsidR="00863A0E" w:rsidRDefault="00863A0E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0B23DC1E" w14:textId="2D1CC55B" w:rsidR="0035464C" w:rsidRPr="00863A0E" w:rsidRDefault="00863A0E" w:rsidP="0035464C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configmap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/example-</w:t>
      </w: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 created</w:t>
      </w:r>
    </w:p>
    <w:p w14:paraId="665D874F" w14:textId="77777777" w:rsidR="00863A0E" w:rsidRPr="00814ECE" w:rsidRDefault="00863A0E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79C016BA" w14:textId="0B087904" w:rsidR="0035464C" w:rsidRPr="007456D1" w:rsidRDefault="0035464C" w:rsidP="00454E70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 w:rsidR="00863A0E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</w:p>
    <w:p w14:paraId="5934E7BD" w14:textId="46FA98EE" w:rsidR="0035464C" w:rsidRDefault="0035464C" w:rsidP="0035464C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proofErr w:type="spellStart"/>
      <w:r w:rsidR="005C5E0F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configmap</w:t>
      </w:r>
      <w:proofErr w:type="spellEnd"/>
      <w:r w:rsidR="005C5E0F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/example-</w:t>
      </w:r>
      <w:proofErr w:type="spellStart"/>
      <w:r w:rsidR="005C5E0F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="005C5E0F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-config </w:t>
      </w:r>
      <w:r w:rsidRPr="002944D9">
        <w:rPr>
          <w:rFonts w:ascii="Segoe UI" w:hAnsi="Segoe UI" w:cs="Segoe UI"/>
          <w:color w:val="3C76A6" w:themeColor="accent5"/>
          <w:highlight w:val="yellow"/>
        </w:rPr>
        <w:t>details</w:t>
      </w:r>
    </w:p>
    <w:p w14:paraId="16C9C7FE" w14:textId="77777777" w:rsidR="005C5E0F" w:rsidRPr="00551C50" w:rsidRDefault="005C5E0F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5DAB1566" w14:textId="060267D2" w:rsidR="0035464C" w:rsidRPr="000D6B33" w:rsidRDefault="0035464C" w:rsidP="00454E70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describe </w:t>
      </w:r>
      <w:proofErr w:type="spellStart"/>
      <w:r w:rsidR="00920801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920801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example-</w:t>
      </w:r>
      <w:proofErr w:type="spellStart"/>
      <w:r w:rsidR="00920801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="00920801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</w:t>
      </w:r>
    </w:p>
    <w:p w14:paraId="0760DECC" w14:textId="4C13222D" w:rsidR="0035464C" w:rsidRPr="00551C50" w:rsidRDefault="0035464C" w:rsidP="0035464C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r w:rsidR="00BD7933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example-</w:t>
      </w:r>
      <w:proofErr w:type="spellStart"/>
      <w:r w:rsidR="00BD7933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="00BD7933"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</w:t>
      </w:r>
      <w:r w:rsidRPr="002944D9">
        <w:rPr>
          <w:rFonts w:ascii="Segoe UI" w:hAnsi="Segoe UI" w:cs="Segoe UI"/>
          <w:color w:val="3C76A6" w:themeColor="accent5"/>
          <w:highlight w:val="yellow"/>
        </w:rPr>
        <w:t xml:space="preserve"> data</w:t>
      </w:r>
    </w:p>
    <w:p w14:paraId="2A4FEB70" w14:textId="77777777" w:rsidR="0035464C" w:rsidRDefault="0035464C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5707EB6C" w14:textId="67BE62AC" w:rsidR="0035464C" w:rsidRPr="000D6B33" w:rsidRDefault="0035464C" w:rsidP="0035464C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 xml:space="preserve">Create a POD and consume the </w:t>
      </w:r>
      <w:proofErr w:type="spellStart"/>
      <w:r w:rsidR="002B09F4">
        <w:rPr>
          <w:rFonts w:ascii="Segoe UI" w:hAnsi="Segoe UI" w:cs="Segoe UI"/>
          <w:color w:val="3C76A6" w:themeColor="accent5"/>
        </w:rPr>
        <w:t>configMap</w:t>
      </w:r>
      <w:proofErr w:type="spellEnd"/>
      <w:r w:rsidRPr="000D6B33">
        <w:rPr>
          <w:rFonts w:ascii="Segoe UI" w:hAnsi="Segoe UI" w:cs="Segoe UI"/>
          <w:color w:val="3C76A6" w:themeColor="accent5"/>
        </w:rPr>
        <w:t xml:space="preserve"> using environment variable</w:t>
      </w:r>
    </w:p>
    <w:p w14:paraId="65DF6FDD" w14:textId="3806C089" w:rsidR="0035464C" w:rsidRDefault="0035464C" w:rsidP="0035464C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configMap-</w:t>
      </w:r>
      <w:proofErr w:type="gramStart"/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env.yaml</w:t>
      </w:r>
      <w:proofErr w:type="spellEnd"/>
      <w:proofErr w:type="gramEnd"/>
    </w:p>
    <w:p w14:paraId="47D36520" w14:textId="3CECC216" w:rsidR="0035464C" w:rsidRDefault="0035464C" w:rsidP="0035464C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pod/</w:t>
      </w:r>
      <w:proofErr w:type="spellStart"/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busybox-configmap</w:t>
      </w:r>
      <w:proofErr w:type="spellEnd"/>
      <w:r w:rsidR="00C60175"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created</w:t>
      </w:r>
    </w:p>
    <w:p w14:paraId="61DE9ACF" w14:textId="77777777" w:rsidR="00C60175" w:rsidRPr="00551C50" w:rsidRDefault="00C60175" w:rsidP="0035464C">
      <w:pPr>
        <w:pStyle w:val="ListParagraph"/>
        <w:rPr>
          <w:rFonts w:ascii="Segoe UI" w:hAnsi="Segoe UI" w:cs="Segoe UI"/>
          <w:color w:val="3C76A6" w:themeColor="accent5"/>
        </w:rPr>
      </w:pPr>
    </w:p>
    <w:p w14:paraId="13DB4F6C" w14:textId="77777777" w:rsidR="0035464C" w:rsidRDefault="0035464C" w:rsidP="0035464C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&lt;pod-name&gt;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6DB2D488" w14:textId="109B669F" w:rsidR="00696945" w:rsidRPr="00696945" w:rsidRDefault="00696945" w:rsidP="00696945">
      <w:pPr>
        <w:ind w:left="0" w:firstLine="72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96945">
        <w:rPr>
          <w:rFonts w:ascii="Segoe UI" w:hAnsi="Segoe UI" w:cs="Segoe UI"/>
          <w:color w:val="3C76A6" w:themeColor="accent5"/>
          <w:kern w:val="32"/>
          <w:sz w:val="22"/>
          <w:szCs w:val="22"/>
        </w:rPr>
        <w:t># env</w:t>
      </w:r>
    </w:p>
    <w:p w14:paraId="6D28CA9E" w14:textId="77777777" w:rsidR="00696945" w:rsidRDefault="0035464C" w:rsidP="00696945">
      <w:pPr>
        <w:ind w:left="0" w:firstLine="72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proofErr w:type="spellStart"/>
      <w:r w:rsidR="00696945" w:rsidRPr="00696945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="00696945" w:rsidRPr="00696945">
        <w:rPr>
          <w:rFonts w:ascii="Segoe UI" w:hAnsi="Segoe UI" w:cs="Segoe UI"/>
          <w:color w:val="3C76A6" w:themeColor="accent5"/>
          <w:kern w:val="32"/>
          <w:sz w:val="22"/>
          <w:szCs w:val="22"/>
        </w:rPr>
        <w:t>-memory-env=100MB</w:t>
      </w:r>
    </w:p>
    <w:p w14:paraId="33CF6996" w14:textId="50F21332" w:rsidR="0035464C" w:rsidRDefault="0035464C" w:rsidP="0035464C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98E046A" w14:textId="77777777" w:rsidR="001C152D" w:rsidRDefault="001C152D" w:rsidP="0035464C">
      <w:pPr>
        <w:ind w:left="0"/>
        <w:rPr>
          <w:rFonts w:ascii="Segoe UI" w:hAnsi="Segoe UI" w:cs="Segoe UI"/>
          <w:color w:val="3C76A6" w:themeColor="accent5"/>
        </w:rPr>
      </w:pPr>
    </w:p>
    <w:p w14:paraId="371270DD" w14:textId="42E4731A" w:rsidR="0035464C" w:rsidRPr="000D6B33" w:rsidRDefault="0032445D" w:rsidP="0035464C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35464C" w:rsidRPr="000D6B33">
        <w:rPr>
          <w:rFonts w:ascii="Segoe UI" w:hAnsi="Segoe UI" w:cs="Segoe UI"/>
          <w:color w:val="3C76A6" w:themeColor="accent5"/>
        </w:rPr>
        <w:t xml:space="preserve">Create a POD and consume the secret </w:t>
      </w:r>
      <w:r w:rsidR="0035464C">
        <w:rPr>
          <w:rFonts w:ascii="Segoe UI" w:hAnsi="Segoe UI" w:cs="Segoe UI"/>
          <w:color w:val="3C76A6" w:themeColor="accent5"/>
        </w:rPr>
        <w:t>from volume path</w:t>
      </w:r>
    </w:p>
    <w:p w14:paraId="5980B22A" w14:textId="68E8CBF8" w:rsidR="0035464C" w:rsidRDefault="001C152D" w:rsidP="001C152D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35464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example-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-config --from-file=</w:t>
      </w:r>
      <w:proofErr w:type="spellStart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="00E62DE0"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-config</w:t>
      </w:r>
    </w:p>
    <w:p w14:paraId="767E7B83" w14:textId="4E7787A6" w:rsidR="00672907" w:rsidRDefault="00672907" w:rsidP="0067290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:-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/example-</w:t>
      </w:r>
      <w:proofErr w:type="spellStart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-config created</w:t>
      </w:r>
    </w:p>
    <w:p w14:paraId="45E5C6AE" w14:textId="2B20AD6C" w:rsidR="00672907" w:rsidRDefault="00672907" w:rsidP="001C152D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93FD3F8" w14:textId="5A9BD4BA" w:rsidR="0035464C" w:rsidRDefault="001C152D" w:rsidP="0035464C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35464C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35464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35464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35464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5675F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create -f </w:t>
      </w:r>
      <w:proofErr w:type="spellStart"/>
      <w:r w:rsidR="005675F7" w:rsidRPr="005675F7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configmap-redis-</w:t>
      </w:r>
      <w:proofErr w:type="gramStart"/>
      <w:r w:rsidR="005675F7" w:rsidRPr="005675F7">
        <w:rPr>
          <w:rFonts w:ascii="Segoe UI" w:hAnsi="Segoe UI" w:cs="Segoe UI"/>
          <w:color w:val="3C76A6" w:themeColor="accent5"/>
          <w:kern w:val="32"/>
          <w:sz w:val="22"/>
          <w:szCs w:val="22"/>
        </w:rPr>
        <w:t>file.yaml</w:t>
      </w:r>
      <w:proofErr w:type="spellEnd"/>
      <w:proofErr w:type="gramEnd"/>
    </w:p>
    <w:p w14:paraId="273CD337" w14:textId="079BD6DD" w:rsidR="00672907" w:rsidRDefault="00672907" w:rsidP="0035464C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="00634D1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Output: - </w:t>
      </w: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pod/</w:t>
      </w:r>
      <w:proofErr w:type="spellStart"/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created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074ECF4A" w14:textId="4ED66171" w:rsidR="007D6B94" w:rsidRPr="00E1476C" w:rsidRDefault="00E1476C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</w:t>
      </w:r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ubectl</w:t>
      </w:r>
      <w:proofErr w:type="spell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</w:t>
      </w:r>
      <w:proofErr w:type="spellStart"/>
      <w:proofErr w:type="gramStart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cat</w:t>
      </w:r>
      <w:proofErr w:type="gram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/</w:t>
      </w:r>
      <w:proofErr w:type="spellStart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-master/</w:t>
      </w:r>
      <w:proofErr w:type="spellStart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redis.conf</w:t>
      </w:r>
      <w:proofErr w:type="spellEnd"/>
    </w:p>
    <w:p w14:paraId="5B33ED5B" w14:textId="274D8638" w:rsidR="00D90E83" w:rsidRPr="00D90E83" w:rsidRDefault="00D90E83" w:rsidP="00D90E83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</w:t>
      </w:r>
      <w:r w:rsidRPr="00D90E83">
        <w:t xml:space="preserve"> </w:t>
      </w:r>
      <w:proofErr w:type="spellStart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>maxmemory</w:t>
      </w:r>
      <w:proofErr w:type="spellEnd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2mb</w:t>
      </w:r>
    </w:p>
    <w:p w14:paraId="7A9241F6" w14:textId="72259838" w:rsidR="00634D15" w:rsidRDefault="00D90E83" w:rsidP="00D90E83">
      <w:pPr>
        <w:ind w:left="1613" w:firstLine="547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proofErr w:type="spellStart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>maxmemory</w:t>
      </w:r>
      <w:proofErr w:type="spellEnd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-policy </w:t>
      </w:r>
      <w:proofErr w:type="spellStart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>allkeys-lru</w:t>
      </w:r>
      <w:proofErr w:type="spellEnd"/>
    </w:p>
    <w:p w14:paraId="4BED900D" w14:textId="709EF2AF" w:rsidR="00F06266" w:rsidRDefault="00F06266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CD12295" w14:textId="77777777" w:rsidR="007E05F8" w:rsidRDefault="007E05F8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sectPr w:rsidR="007E05F8" w:rsidSect="00E13B78">
      <w:headerReference w:type="default" r:id="rId13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C60CE" w14:textId="77777777" w:rsidR="00454E70" w:rsidRDefault="00454E70" w:rsidP="001E7D29">
      <w:pPr>
        <w:spacing w:after="0" w:line="240" w:lineRule="auto"/>
      </w:pPr>
      <w:r>
        <w:separator/>
      </w:r>
    </w:p>
  </w:endnote>
  <w:endnote w:type="continuationSeparator" w:id="0">
    <w:p w14:paraId="7720F9AD" w14:textId="77777777" w:rsidR="00454E70" w:rsidRDefault="00454E70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5A6DE" w14:textId="77777777" w:rsidR="00454E70" w:rsidRDefault="00454E70" w:rsidP="001E7D29">
      <w:pPr>
        <w:spacing w:after="0" w:line="240" w:lineRule="auto"/>
      </w:pPr>
      <w:r>
        <w:separator/>
      </w:r>
    </w:p>
  </w:footnote>
  <w:footnote w:type="continuationSeparator" w:id="0">
    <w:p w14:paraId="789D7412" w14:textId="77777777" w:rsidR="00454E70" w:rsidRDefault="00454E70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0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1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4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3"/>
  </w:num>
  <w:num w:numId="10">
    <w:abstractNumId w:val="12"/>
  </w:num>
  <w:num w:numId="11">
    <w:abstractNumId w:val="14"/>
  </w:num>
  <w:num w:numId="12">
    <w:abstractNumId w:val="15"/>
  </w:num>
  <w:num w:numId="13">
    <w:abstractNumId w:val="10"/>
  </w:num>
  <w:num w:numId="14">
    <w:abstractNumId w:val="9"/>
  </w:num>
  <w:num w:numId="15">
    <w:abstractNumId w:val="16"/>
  </w:num>
  <w:num w:numId="16">
    <w:abstractNumId w:val="11"/>
  </w:num>
  <w:num w:numId="17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3A75"/>
    <w:rsid w:val="00003AAD"/>
    <w:rsid w:val="00004130"/>
    <w:rsid w:val="0000418E"/>
    <w:rsid w:val="000041DE"/>
    <w:rsid w:val="0001264E"/>
    <w:rsid w:val="00013B01"/>
    <w:rsid w:val="00015440"/>
    <w:rsid w:val="00016839"/>
    <w:rsid w:val="000243D4"/>
    <w:rsid w:val="00024959"/>
    <w:rsid w:val="00025A84"/>
    <w:rsid w:val="0002600C"/>
    <w:rsid w:val="000324F2"/>
    <w:rsid w:val="00034A0A"/>
    <w:rsid w:val="000408EA"/>
    <w:rsid w:val="00042360"/>
    <w:rsid w:val="00042FB3"/>
    <w:rsid w:val="00045900"/>
    <w:rsid w:val="000462B2"/>
    <w:rsid w:val="00047553"/>
    <w:rsid w:val="00055973"/>
    <w:rsid w:val="000563F6"/>
    <w:rsid w:val="0005647B"/>
    <w:rsid w:val="00057671"/>
    <w:rsid w:val="00060E6D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1884"/>
    <w:rsid w:val="000A2384"/>
    <w:rsid w:val="000A324B"/>
    <w:rsid w:val="000A44F5"/>
    <w:rsid w:val="000B01CA"/>
    <w:rsid w:val="000B3ABE"/>
    <w:rsid w:val="000B763B"/>
    <w:rsid w:val="000C5EE5"/>
    <w:rsid w:val="000C7363"/>
    <w:rsid w:val="000C73A4"/>
    <w:rsid w:val="000C7483"/>
    <w:rsid w:val="000D2067"/>
    <w:rsid w:val="000D2241"/>
    <w:rsid w:val="000D445D"/>
    <w:rsid w:val="000D479D"/>
    <w:rsid w:val="000D6B33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3201"/>
    <w:rsid w:val="000F4987"/>
    <w:rsid w:val="000F65EC"/>
    <w:rsid w:val="00100197"/>
    <w:rsid w:val="00101FE6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DA6"/>
    <w:rsid w:val="00122469"/>
    <w:rsid w:val="0012634B"/>
    <w:rsid w:val="001269DE"/>
    <w:rsid w:val="00127E2A"/>
    <w:rsid w:val="00130609"/>
    <w:rsid w:val="0013243A"/>
    <w:rsid w:val="00132F9C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60BF9"/>
    <w:rsid w:val="00164A5C"/>
    <w:rsid w:val="00171AFD"/>
    <w:rsid w:val="001746FC"/>
    <w:rsid w:val="00174C49"/>
    <w:rsid w:val="00176130"/>
    <w:rsid w:val="0017615F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6E8D"/>
    <w:rsid w:val="001A7814"/>
    <w:rsid w:val="001B0843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E19B4"/>
    <w:rsid w:val="001E286F"/>
    <w:rsid w:val="001E2ECF"/>
    <w:rsid w:val="001E72FD"/>
    <w:rsid w:val="001E7D29"/>
    <w:rsid w:val="001F174D"/>
    <w:rsid w:val="002001CA"/>
    <w:rsid w:val="0020466A"/>
    <w:rsid w:val="00204A32"/>
    <w:rsid w:val="00205D46"/>
    <w:rsid w:val="00213569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6C30"/>
    <w:rsid w:val="00250E1E"/>
    <w:rsid w:val="00251787"/>
    <w:rsid w:val="0026048E"/>
    <w:rsid w:val="0026152B"/>
    <w:rsid w:val="0026201C"/>
    <w:rsid w:val="0026221B"/>
    <w:rsid w:val="00270D66"/>
    <w:rsid w:val="002721C0"/>
    <w:rsid w:val="002741F7"/>
    <w:rsid w:val="00274526"/>
    <w:rsid w:val="00275260"/>
    <w:rsid w:val="00276FA1"/>
    <w:rsid w:val="00277567"/>
    <w:rsid w:val="00283FC2"/>
    <w:rsid w:val="002859F4"/>
    <w:rsid w:val="00285B87"/>
    <w:rsid w:val="00291B4A"/>
    <w:rsid w:val="002944D9"/>
    <w:rsid w:val="00295C5A"/>
    <w:rsid w:val="002A27E8"/>
    <w:rsid w:val="002A6A1D"/>
    <w:rsid w:val="002A7213"/>
    <w:rsid w:val="002B09F4"/>
    <w:rsid w:val="002B5C56"/>
    <w:rsid w:val="002B6F8C"/>
    <w:rsid w:val="002C2B75"/>
    <w:rsid w:val="002C3D7E"/>
    <w:rsid w:val="002D05EB"/>
    <w:rsid w:val="002D0EBE"/>
    <w:rsid w:val="002D3381"/>
    <w:rsid w:val="002D4648"/>
    <w:rsid w:val="002D50D7"/>
    <w:rsid w:val="002D6DBA"/>
    <w:rsid w:val="002E0B6C"/>
    <w:rsid w:val="002E3C56"/>
    <w:rsid w:val="002E4F42"/>
    <w:rsid w:val="002E625A"/>
    <w:rsid w:val="002F37C8"/>
    <w:rsid w:val="002F495C"/>
    <w:rsid w:val="00300414"/>
    <w:rsid w:val="00303D34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3DF8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B6E"/>
    <w:rsid w:val="00361DEE"/>
    <w:rsid w:val="003710AC"/>
    <w:rsid w:val="00375104"/>
    <w:rsid w:val="003752B9"/>
    <w:rsid w:val="00383FB1"/>
    <w:rsid w:val="003862A5"/>
    <w:rsid w:val="0039037B"/>
    <w:rsid w:val="00394EF4"/>
    <w:rsid w:val="003A15D3"/>
    <w:rsid w:val="003A18E0"/>
    <w:rsid w:val="003A3B70"/>
    <w:rsid w:val="003A7B51"/>
    <w:rsid w:val="003B392C"/>
    <w:rsid w:val="003B6E8E"/>
    <w:rsid w:val="003B711E"/>
    <w:rsid w:val="003C00FE"/>
    <w:rsid w:val="003C0575"/>
    <w:rsid w:val="003C33AF"/>
    <w:rsid w:val="003C5A2B"/>
    <w:rsid w:val="003C5E1E"/>
    <w:rsid w:val="003C7F75"/>
    <w:rsid w:val="003D61BF"/>
    <w:rsid w:val="003D689C"/>
    <w:rsid w:val="003D7AA9"/>
    <w:rsid w:val="003E5EB5"/>
    <w:rsid w:val="003F1A19"/>
    <w:rsid w:val="003F5072"/>
    <w:rsid w:val="003F5F25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203B0"/>
    <w:rsid w:val="004230D9"/>
    <w:rsid w:val="00423156"/>
    <w:rsid w:val="00423833"/>
    <w:rsid w:val="00427FA9"/>
    <w:rsid w:val="0043129D"/>
    <w:rsid w:val="00432063"/>
    <w:rsid w:val="00440140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4E70"/>
    <w:rsid w:val="00455841"/>
    <w:rsid w:val="00457679"/>
    <w:rsid w:val="004576CB"/>
    <w:rsid w:val="00462509"/>
    <w:rsid w:val="00463AE7"/>
    <w:rsid w:val="004661F6"/>
    <w:rsid w:val="00467E5A"/>
    <w:rsid w:val="00471EC4"/>
    <w:rsid w:val="004724BD"/>
    <w:rsid w:val="0047396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E9F"/>
    <w:rsid w:val="005205B9"/>
    <w:rsid w:val="00520FC6"/>
    <w:rsid w:val="005214A9"/>
    <w:rsid w:val="00521AE3"/>
    <w:rsid w:val="00522055"/>
    <w:rsid w:val="00524BA6"/>
    <w:rsid w:val="005304EA"/>
    <w:rsid w:val="00534A99"/>
    <w:rsid w:val="0053523D"/>
    <w:rsid w:val="00535B54"/>
    <w:rsid w:val="00537706"/>
    <w:rsid w:val="0054139C"/>
    <w:rsid w:val="00543816"/>
    <w:rsid w:val="00547659"/>
    <w:rsid w:val="00551957"/>
    <w:rsid w:val="00551C50"/>
    <w:rsid w:val="00554276"/>
    <w:rsid w:val="00555ECE"/>
    <w:rsid w:val="005636D7"/>
    <w:rsid w:val="00564194"/>
    <w:rsid w:val="00564D17"/>
    <w:rsid w:val="00567050"/>
    <w:rsid w:val="005675F7"/>
    <w:rsid w:val="00570173"/>
    <w:rsid w:val="0057040A"/>
    <w:rsid w:val="005728DA"/>
    <w:rsid w:val="00577A9D"/>
    <w:rsid w:val="005808C7"/>
    <w:rsid w:val="0058540B"/>
    <w:rsid w:val="00586675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20AE8"/>
    <w:rsid w:val="006218C6"/>
    <w:rsid w:val="00626952"/>
    <w:rsid w:val="00632C41"/>
    <w:rsid w:val="006337D3"/>
    <w:rsid w:val="00633AE8"/>
    <w:rsid w:val="00634928"/>
    <w:rsid w:val="00634D15"/>
    <w:rsid w:val="00635A87"/>
    <w:rsid w:val="00641702"/>
    <w:rsid w:val="006429D7"/>
    <w:rsid w:val="00642C2D"/>
    <w:rsid w:val="00643ADA"/>
    <w:rsid w:val="0064618D"/>
    <w:rsid w:val="0064628C"/>
    <w:rsid w:val="00646DEF"/>
    <w:rsid w:val="0065214E"/>
    <w:rsid w:val="00655EE2"/>
    <w:rsid w:val="00657F89"/>
    <w:rsid w:val="006665F9"/>
    <w:rsid w:val="00666FB8"/>
    <w:rsid w:val="00672907"/>
    <w:rsid w:val="0067306C"/>
    <w:rsid w:val="006771EF"/>
    <w:rsid w:val="00677E67"/>
    <w:rsid w:val="00680249"/>
    <w:rsid w:val="00680296"/>
    <w:rsid w:val="00681B2B"/>
    <w:rsid w:val="006853BC"/>
    <w:rsid w:val="00686E45"/>
    <w:rsid w:val="00687389"/>
    <w:rsid w:val="00690F1B"/>
    <w:rsid w:val="006928C1"/>
    <w:rsid w:val="00694AB3"/>
    <w:rsid w:val="006966F9"/>
    <w:rsid w:val="006967B3"/>
    <w:rsid w:val="00696945"/>
    <w:rsid w:val="00696A87"/>
    <w:rsid w:val="006A19F5"/>
    <w:rsid w:val="006A40F4"/>
    <w:rsid w:val="006B277E"/>
    <w:rsid w:val="006B3002"/>
    <w:rsid w:val="006B74AA"/>
    <w:rsid w:val="006C443A"/>
    <w:rsid w:val="006C4771"/>
    <w:rsid w:val="006C5081"/>
    <w:rsid w:val="006C6803"/>
    <w:rsid w:val="006D04D8"/>
    <w:rsid w:val="006D17BA"/>
    <w:rsid w:val="006D352B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54CE"/>
    <w:rsid w:val="006E764C"/>
    <w:rsid w:val="006F03D4"/>
    <w:rsid w:val="006F149F"/>
    <w:rsid w:val="006F5012"/>
    <w:rsid w:val="00700B1F"/>
    <w:rsid w:val="00704B3D"/>
    <w:rsid w:val="00706367"/>
    <w:rsid w:val="00707C0D"/>
    <w:rsid w:val="00711649"/>
    <w:rsid w:val="0071561B"/>
    <w:rsid w:val="00715D0A"/>
    <w:rsid w:val="0072100B"/>
    <w:rsid w:val="007219D3"/>
    <w:rsid w:val="007256B2"/>
    <w:rsid w:val="007257E9"/>
    <w:rsid w:val="00726480"/>
    <w:rsid w:val="0072796A"/>
    <w:rsid w:val="00734C94"/>
    <w:rsid w:val="00740105"/>
    <w:rsid w:val="00740C4B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60739"/>
    <w:rsid w:val="007619BD"/>
    <w:rsid w:val="00763D08"/>
    <w:rsid w:val="00765E2A"/>
    <w:rsid w:val="007667E8"/>
    <w:rsid w:val="00770B32"/>
    <w:rsid w:val="00771C24"/>
    <w:rsid w:val="00781863"/>
    <w:rsid w:val="007834F1"/>
    <w:rsid w:val="007909F0"/>
    <w:rsid w:val="00792701"/>
    <w:rsid w:val="00793DB8"/>
    <w:rsid w:val="00795DC1"/>
    <w:rsid w:val="007A3D50"/>
    <w:rsid w:val="007A5493"/>
    <w:rsid w:val="007A6274"/>
    <w:rsid w:val="007B2549"/>
    <w:rsid w:val="007B29E4"/>
    <w:rsid w:val="007B3F78"/>
    <w:rsid w:val="007B4E3C"/>
    <w:rsid w:val="007B6EEF"/>
    <w:rsid w:val="007C1951"/>
    <w:rsid w:val="007C5BE5"/>
    <w:rsid w:val="007C6CCB"/>
    <w:rsid w:val="007D0F60"/>
    <w:rsid w:val="007D5836"/>
    <w:rsid w:val="007D67CC"/>
    <w:rsid w:val="007D6B94"/>
    <w:rsid w:val="007E05F8"/>
    <w:rsid w:val="007E3D88"/>
    <w:rsid w:val="007E5D49"/>
    <w:rsid w:val="007F1CE0"/>
    <w:rsid w:val="007F1E7F"/>
    <w:rsid w:val="007F34A4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E98"/>
    <w:rsid w:val="00825B23"/>
    <w:rsid w:val="00836FE2"/>
    <w:rsid w:val="00837986"/>
    <w:rsid w:val="008402E3"/>
    <w:rsid w:val="00840600"/>
    <w:rsid w:val="0084212E"/>
    <w:rsid w:val="008429E5"/>
    <w:rsid w:val="00842AEA"/>
    <w:rsid w:val="008432BB"/>
    <w:rsid w:val="008456C5"/>
    <w:rsid w:val="0085569B"/>
    <w:rsid w:val="00856122"/>
    <w:rsid w:val="00861F4B"/>
    <w:rsid w:val="00863A0E"/>
    <w:rsid w:val="00863BD4"/>
    <w:rsid w:val="00863E6E"/>
    <w:rsid w:val="0086570A"/>
    <w:rsid w:val="00866E54"/>
    <w:rsid w:val="00867EA4"/>
    <w:rsid w:val="00872637"/>
    <w:rsid w:val="00872E04"/>
    <w:rsid w:val="0087548F"/>
    <w:rsid w:val="00880C14"/>
    <w:rsid w:val="00887FBD"/>
    <w:rsid w:val="00894E21"/>
    <w:rsid w:val="00895E18"/>
    <w:rsid w:val="00897D88"/>
    <w:rsid w:val="008A0319"/>
    <w:rsid w:val="008A3B6C"/>
    <w:rsid w:val="008A3D9D"/>
    <w:rsid w:val="008A4883"/>
    <w:rsid w:val="008A6BB2"/>
    <w:rsid w:val="008A76AD"/>
    <w:rsid w:val="008B125E"/>
    <w:rsid w:val="008B1AA7"/>
    <w:rsid w:val="008B33A7"/>
    <w:rsid w:val="008B3EC1"/>
    <w:rsid w:val="008C4A58"/>
    <w:rsid w:val="008D1BF4"/>
    <w:rsid w:val="008D3EF3"/>
    <w:rsid w:val="008D43E9"/>
    <w:rsid w:val="008E3414"/>
    <w:rsid w:val="008E3C0E"/>
    <w:rsid w:val="008E421A"/>
    <w:rsid w:val="008E476B"/>
    <w:rsid w:val="008E4F27"/>
    <w:rsid w:val="008F037A"/>
    <w:rsid w:val="008F0F63"/>
    <w:rsid w:val="008F51E2"/>
    <w:rsid w:val="008F59DD"/>
    <w:rsid w:val="008F5CC5"/>
    <w:rsid w:val="00901154"/>
    <w:rsid w:val="00901DA4"/>
    <w:rsid w:val="00904071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692C"/>
    <w:rsid w:val="00947472"/>
    <w:rsid w:val="00947F0F"/>
    <w:rsid w:val="00947FE1"/>
    <w:rsid w:val="0095091E"/>
    <w:rsid w:val="00955A16"/>
    <w:rsid w:val="00955A78"/>
    <w:rsid w:val="00956244"/>
    <w:rsid w:val="00960F15"/>
    <w:rsid w:val="00962798"/>
    <w:rsid w:val="0096660C"/>
    <w:rsid w:val="00966C74"/>
    <w:rsid w:val="00972709"/>
    <w:rsid w:val="00972A55"/>
    <w:rsid w:val="00973B09"/>
    <w:rsid w:val="00973B7B"/>
    <w:rsid w:val="00973CF3"/>
    <w:rsid w:val="00974D58"/>
    <w:rsid w:val="009844CE"/>
    <w:rsid w:val="009866C9"/>
    <w:rsid w:val="00986F3F"/>
    <w:rsid w:val="00987BC4"/>
    <w:rsid w:val="00991613"/>
    <w:rsid w:val="009921B8"/>
    <w:rsid w:val="009925D5"/>
    <w:rsid w:val="0099515C"/>
    <w:rsid w:val="00995C01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7551"/>
    <w:rsid w:val="009E7A6C"/>
    <w:rsid w:val="009F031E"/>
    <w:rsid w:val="009F4E19"/>
    <w:rsid w:val="009F59B7"/>
    <w:rsid w:val="009F67ED"/>
    <w:rsid w:val="009F707F"/>
    <w:rsid w:val="00A01180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25A6C"/>
    <w:rsid w:val="00A27EF3"/>
    <w:rsid w:val="00A3125D"/>
    <w:rsid w:val="00A330C7"/>
    <w:rsid w:val="00A33F00"/>
    <w:rsid w:val="00A3439E"/>
    <w:rsid w:val="00A35D0B"/>
    <w:rsid w:val="00A37F9E"/>
    <w:rsid w:val="00A40085"/>
    <w:rsid w:val="00A45C3D"/>
    <w:rsid w:val="00A47934"/>
    <w:rsid w:val="00A47DF6"/>
    <w:rsid w:val="00A523B5"/>
    <w:rsid w:val="00A5250D"/>
    <w:rsid w:val="00A53A05"/>
    <w:rsid w:val="00A550F3"/>
    <w:rsid w:val="00A60E11"/>
    <w:rsid w:val="00A637D7"/>
    <w:rsid w:val="00A63D35"/>
    <w:rsid w:val="00A72927"/>
    <w:rsid w:val="00A73190"/>
    <w:rsid w:val="00A811F8"/>
    <w:rsid w:val="00A835AB"/>
    <w:rsid w:val="00A85478"/>
    <w:rsid w:val="00A85628"/>
    <w:rsid w:val="00A873D0"/>
    <w:rsid w:val="00A91827"/>
    <w:rsid w:val="00A91A8F"/>
    <w:rsid w:val="00A9231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C2A6D"/>
    <w:rsid w:val="00AC6C14"/>
    <w:rsid w:val="00AC7363"/>
    <w:rsid w:val="00AC740A"/>
    <w:rsid w:val="00AD2619"/>
    <w:rsid w:val="00AE1F88"/>
    <w:rsid w:val="00AE20AD"/>
    <w:rsid w:val="00AE361F"/>
    <w:rsid w:val="00AE5370"/>
    <w:rsid w:val="00AE5BEB"/>
    <w:rsid w:val="00AE654F"/>
    <w:rsid w:val="00AE6F02"/>
    <w:rsid w:val="00AE76C4"/>
    <w:rsid w:val="00AF1208"/>
    <w:rsid w:val="00AF1A52"/>
    <w:rsid w:val="00AF2423"/>
    <w:rsid w:val="00AF5476"/>
    <w:rsid w:val="00AF5D6B"/>
    <w:rsid w:val="00AF71DD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203A9"/>
    <w:rsid w:val="00B24297"/>
    <w:rsid w:val="00B247A9"/>
    <w:rsid w:val="00B26DEA"/>
    <w:rsid w:val="00B27363"/>
    <w:rsid w:val="00B30368"/>
    <w:rsid w:val="00B31DDC"/>
    <w:rsid w:val="00B330BC"/>
    <w:rsid w:val="00B3336A"/>
    <w:rsid w:val="00B34076"/>
    <w:rsid w:val="00B34732"/>
    <w:rsid w:val="00B350A6"/>
    <w:rsid w:val="00B3512D"/>
    <w:rsid w:val="00B40D1A"/>
    <w:rsid w:val="00B435B5"/>
    <w:rsid w:val="00B436F9"/>
    <w:rsid w:val="00B4508E"/>
    <w:rsid w:val="00B471F7"/>
    <w:rsid w:val="00B565D8"/>
    <w:rsid w:val="00B569C4"/>
    <w:rsid w:val="00B5779A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68C7"/>
    <w:rsid w:val="00BF74A6"/>
    <w:rsid w:val="00BF7B10"/>
    <w:rsid w:val="00BF7D69"/>
    <w:rsid w:val="00C00194"/>
    <w:rsid w:val="00C003CF"/>
    <w:rsid w:val="00C047FF"/>
    <w:rsid w:val="00C05010"/>
    <w:rsid w:val="00C14973"/>
    <w:rsid w:val="00C15C45"/>
    <w:rsid w:val="00C1602C"/>
    <w:rsid w:val="00C1643D"/>
    <w:rsid w:val="00C206A2"/>
    <w:rsid w:val="00C22226"/>
    <w:rsid w:val="00C222ED"/>
    <w:rsid w:val="00C261A9"/>
    <w:rsid w:val="00C30563"/>
    <w:rsid w:val="00C321BE"/>
    <w:rsid w:val="00C40171"/>
    <w:rsid w:val="00C40565"/>
    <w:rsid w:val="00C42793"/>
    <w:rsid w:val="00C468DA"/>
    <w:rsid w:val="00C47362"/>
    <w:rsid w:val="00C50772"/>
    <w:rsid w:val="00C52041"/>
    <w:rsid w:val="00C552AE"/>
    <w:rsid w:val="00C57057"/>
    <w:rsid w:val="00C60175"/>
    <w:rsid w:val="00C601ED"/>
    <w:rsid w:val="00C6180B"/>
    <w:rsid w:val="00C624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4AB4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D2D7A"/>
    <w:rsid w:val="00CD3AF6"/>
    <w:rsid w:val="00CD4CE6"/>
    <w:rsid w:val="00CE36A7"/>
    <w:rsid w:val="00CE42A9"/>
    <w:rsid w:val="00CE5A5C"/>
    <w:rsid w:val="00CF0EF1"/>
    <w:rsid w:val="00CF1A6A"/>
    <w:rsid w:val="00D0058C"/>
    <w:rsid w:val="00D07578"/>
    <w:rsid w:val="00D07BEC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49B6"/>
    <w:rsid w:val="00D37809"/>
    <w:rsid w:val="00D4109F"/>
    <w:rsid w:val="00D42D43"/>
    <w:rsid w:val="00D43C9A"/>
    <w:rsid w:val="00D50D23"/>
    <w:rsid w:val="00D512BB"/>
    <w:rsid w:val="00D51D82"/>
    <w:rsid w:val="00D53571"/>
    <w:rsid w:val="00D5549D"/>
    <w:rsid w:val="00D61E76"/>
    <w:rsid w:val="00D65057"/>
    <w:rsid w:val="00D6509D"/>
    <w:rsid w:val="00D67BFE"/>
    <w:rsid w:val="00D7060F"/>
    <w:rsid w:val="00D7068F"/>
    <w:rsid w:val="00D75A30"/>
    <w:rsid w:val="00D7621A"/>
    <w:rsid w:val="00D77EBD"/>
    <w:rsid w:val="00D82C1B"/>
    <w:rsid w:val="00D83652"/>
    <w:rsid w:val="00D837CF"/>
    <w:rsid w:val="00D84B31"/>
    <w:rsid w:val="00D87431"/>
    <w:rsid w:val="00D90E83"/>
    <w:rsid w:val="00D9252A"/>
    <w:rsid w:val="00D94276"/>
    <w:rsid w:val="00D97D87"/>
    <w:rsid w:val="00DA18CA"/>
    <w:rsid w:val="00DA2A2B"/>
    <w:rsid w:val="00DA3B1A"/>
    <w:rsid w:val="00DA643E"/>
    <w:rsid w:val="00DB4339"/>
    <w:rsid w:val="00DC25ED"/>
    <w:rsid w:val="00DC4074"/>
    <w:rsid w:val="00DC54AF"/>
    <w:rsid w:val="00DC6078"/>
    <w:rsid w:val="00DC79AD"/>
    <w:rsid w:val="00DD07B3"/>
    <w:rsid w:val="00DD2075"/>
    <w:rsid w:val="00DD4BC4"/>
    <w:rsid w:val="00DD673D"/>
    <w:rsid w:val="00DD690C"/>
    <w:rsid w:val="00DD6CEA"/>
    <w:rsid w:val="00DD73B4"/>
    <w:rsid w:val="00DD788F"/>
    <w:rsid w:val="00DE01D4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277E"/>
    <w:rsid w:val="00E03063"/>
    <w:rsid w:val="00E04B65"/>
    <w:rsid w:val="00E12759"/>
    <w:rsid w:val="00E12CA9"/>
    <w:rsid w:val="00E13B78"/>
    <w:rsid w:val="00E1476C"/>
    <w:rsid w:val="00E14ABB"/>
    <w:rsid w:val="00E15540"/>
    <w:rsid w:val="00E16057"/>
    <w:rsid w:val="00E21C70"/>
    <w:rsid w:val="00E22D3E"/>
    <w:rsid w:val="00E23079"/>
    <w:rsid w:val="00E272E2"/>
    <w:rsid w:val="00E27B6A"/>
    <w:rsid w:val="00E30E33"/>
    <w:rsid w:val="00E31841"/>
    <w:rsid w:val="00E31D24"/>
    <w:rsid w:val="00E37C2F"/>
    <w:rsid w:val="00E40B5D"/>
    <w:rsid w:val="00E4303F"/>
    <w:rsid w:val="00E4313A"/>
    <w:rsid w:val="00E43457"/>
    <w:rsid w:val="00E43B39"/>
    <w:rsid w:val="00E45649"/>
    <w:rsid w:val="00E54420"/>
    <w:rsid w:val="00E54CE5"/>
    <w:rsid w:val="00E557A0"/>
    <w:rsid w:val="00E558E2"/>
    <w:rsid w:val="00E573F7"/>
    <w:rsid w:val="00E62DE0"/>
    <w:rsid w:val="00E654B8"/>
    <w:rsid w:val="00E658DA"/>
    <w:rsid w:val="00E67C14"/>
    <w:rsid w:val="00E70676"/>
    <w:rsid w:val="00E71466"/>
    <w:rsid w:val="00E71A11"/>
    <w:rsid w:val="00E71C4B"/>
    <w:rsid w:val="00E73DC5"/>
    <w:rsid w:val="00E74AA0"/>
    <w:rsid w:val="00E82F2C"/>
    <w:rsid w:val="00E83BDA"/>
    <w:rsid w:val="00E86222"/>
    <w:rsid w:val="00E90E1C"/>
    <w:rsid w:val="00E92885"/>
    <w:rsid w:val="00E93CB1"/>
    <w:rsid w:val="00E96D53"/>
    <w:rsid w:val="00E97B28"/>
    <w:rsid w:val="00EA3624"/>
    <w:rsid w:val="00EA5AA5"/>
    <w:rsid w:val="00EA6D9E"/>
    <w:rsid w:val="00EB01EC"/>
    <w:rsid w:val="00EB1D97"/>
    <w:rsid w:val="00EB21EC"/>
    <w:rsid w:val="00EB22A5"/>
    <w:rsid w:val="00EB431E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41C9"/>
    <w:rsid w:val="00F56A65"/>
    <w:rsid w:val="00F642E1"/>
    <w:rsid w:val="00F7238A"/>
    <w:rsid w:val="00F74541"/>
    <w:rsid w:val="00F806ED"/>
    <w:rsid w:val="00F829E8"/>
    <w:rsid w:val="00F82E0C"/>
    <w:rsid w:val="00F87EAA"/>
    <w:rsid w:val="00F9236B"/>
    <w:rsid w:val="00F92B25"/>
    <w:rsid w:val="00F9303C"/>
    <w:rsid w:val="00F96B12"/>
    <w:rsid w:val="00FA022B"/>
    <w:rsid w:val="00FA2D67"/>
    <w:rsid w:val="00FA7DB4"/>
    <w:rsid w:val="00FB2EE9"/>
    <w:rsid w:val="00FB3809"/>
    <w:rsid w:val="00FB7C9B"/>
    <w:rsid w:val="00FC07FC"/>
    <w:rsid w:val="00FC59D6"/>
    <w:rsid w:val="00FC6ED8"/>
    <w:rsid w:val="00FC6EF6"/>
    <w:rsid w:val="00FD0740"/>
    <w:rsid w:val="00FD3BF6"/>
    <w:rsid w:val="00FD6CAB"/>
    <w:rsid w:val="00FD6D39"/>
    <w:rsid w:val="00FD6F2E"/>
    <w:rsid w:val="00FD7E69"/>
    <w:rsid w:val="00FE0915"/>
    <w:rsid w:val="00FE3951"/>
    <w:rsid w:val="00FE4DA2"/>
    <w:rsid w:val="00FE6A1B"/>
    <w:rsid w:val="00FE6B6C"/>
    <w:rsid w:val="00FF2CC8"/>
    <w:rsid w:val="00FF42F2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FAE258F3-5400-4934-80F2-B874C72C2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8</Pages>
  <Words>1123</Words>
  <Characters>6405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2020-04-13T02:31:00Z</dcterms:created>
  <dcterms:modified xsi:type="dcterms:W3CDTF">2020-04-13T02:31:00Z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