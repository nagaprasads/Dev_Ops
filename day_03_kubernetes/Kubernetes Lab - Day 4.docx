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C91D0" w14:textId="0505179D" w:rsidR="00275260" w:rsidRPr="00987BC4" w:rsidRDefault="002E0B6C" w:rsidP="00B3336A">
      <w:pPr>
        <w:pStyle w:val="Heading1"/>
        <w:ind w:left="216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690FF798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1E433B51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proofErr w:type="gram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proofErr w:type="gram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nevin.cleetus@gmail.com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5B1FA7DD" w14:textId="702E127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nevin-</w:t>
      </w:r>
      <w:proofErr w:type="spellStart"/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cleetus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24EB0CF" w14:textId="3DE56E3A" w:rsidR="00471EC4" w:rsidRDefault="002A27E8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471EC4">
        <w:rPr>
          <w:rFonts w:ascii="Segoe UI" w:hAnsi="Segoe UI" w:cs="Segoe UI"/>
          <w:color w:val="3C76A6" w:themeColor="accent5"/>
        </w:rPr>
        <w:t xml:space="preserve">Lab Exercise 1 </w:t>
      </w:r>
    </w:p>
    <w:p w14:paraId="71A8C8A4" w14:textId="25C28BDA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09469A9" w14:textId="7DF5A620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050548">
        <w:rPr>
          <w:rFonts w:ascii="Segoe UI" w:hAnsi="Segoe UI" w:cs="Segoe UI"/>
          <w:color w:val="3C76A6" w:themeColor="accent5"/>
        </w:rPr>
        <w:t>Role Based Access control</w:t>
      </w:r>
    </w:p>
    <w:p w14:paraId="1DD00DD2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6272FC22" w:rsidR="00ED6316" w:rsidRPr="00471EC4" w:rsidRDefault="00471EC4" w:rsidP="00471EC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7FF32D8" w14:textId="644E2B89" w:rsidR="00164A5C" w:rsidRDefault="00164A5C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72FECD7" w14:textId="3F20F7E4" w:rsidR="00D82C1B" w:rsidRPr="005636D7" w:rsidRDefault="00D82C1B" w:rsidP="00D82C1B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06EB877B" w14:textId="78D1641B" w:rsidR="00246C30" w:rsidRDefault="00246C30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13FA5227" w14:textId="7B0E60D3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A581C6" w14:textId="61A80E99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Confirm both Master and Worker node is in Ready state.</w:t>
      </w:r>
    </w:p>
    <w:p w14:paraId="1F7F0A23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               STATUS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ROLES     AGE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VERSION</w:t>
      </w:r>
    </w:p>
    <w:p w14:paraId="67B4A679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- </w:t>
      </w: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master    15m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18634DEB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ip-xxxxxxx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&lt;none&gt;   10m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4E47BC" w14:textId="0168E4B9" w:rsidR="00246C30" w:rsidRDefault="00192A5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api</w:t>
      </w:r>
      <w:proofErr w:type="spellEnd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-versions</w:t>
      </w:r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| grep -</w:t>
      </w:r>
      <w:proofErr w:type="spellStart"/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i</w:t>
      </w:r>
      <w:proofErr w:type="spellEnd"/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'rbac.authorization.k8s.io/v1'</w:t>
      </w:r>
    </w:p>
    <w:p w14:paraId="15BD03EB" w14:textId="77777777" w:rsidR="006C6A2C" w:rsidRPr="006C6A2C" w:rsidRDefault="006C6A2C" w:rsidP="006C6A2C">
      <w:pPr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 xml:space="preserve">Expected Result  </w:t>
      </w:r>
    </w:p>
    <w:p w14:paraId="6C43B85B" w14:textId="2D75A80F" w:rsidR="006C6A2C" w:rsidRPr="006C6A2C" w:rsidRDefault="006C6A2C" w:rsidP="003F4998">
      <w:pPr>
        <w:ind w:left="720"/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bac.authorization.k8s.io/v1</w:t>
      </w:r>
    </w:p>
    <w:p w14:paraId="301B2DF4" w14:textId="7D046A79" w:rsidR="006C6A2C" w:rsidRPr="006C6A2C" w:rsidRDefault="006C6A2C" w:rsidP="003F4998">
      <w:pPr>
        <w:ind w:left="720"/>
        <w:rPr>
          <w:rFonts w:ascii="Segoe UI" w:hAnsi="Segoe UI" w:cs="Segoe UI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rbac.authorization.k8s.io/v1beta1</w:t>
      </w:r>
    </w:p>
    <w:p w14:paraId="78ABD178" w14:textId="0AC55A78" w:rsidR="00375104" w:rsidRDefault="00375104" w:rsidP="00246C30">
      <w:pPr>
        <w:rPr>
          <w:rFonts w:ascii="Segoe UI" w:hAnsi="Segoe UI" w:cs="Segoe UI"/>
          <w:color w:val="3C76A6" w:themeColor="accent5"/>
        </w:rPr>
      </w:pPr>
    </w:p>
    <w:p w14:paraId="6C2DB195" w14:textId="21D70A0D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user name Dave</w:t>
      </w:r>
    </w:p>
    <w:p w14:paraId="6E254085" w14:textId="30BC8EBA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Give Dave access to a namespace called ‘</w:t>
      </w:r>
      <w:proofErr w:type="spellStart"/>
      <w:r>
        <w:rPr>
          <w:rFonts w:ascii="Segoe UI" w:hAnsi="Segoe UI" w:cs="Segoe UI"/>
          <w:color w:val="3C76A6" w:themeColor="accent5"/>
        </w:rPr>
        <w:t>devops</w:t>
      </w:r>
      <w:proofErr w:type="spellEnd"/>
      <w:r>
        <w:rPr>
          <w:rFonts w:ascii="Segoe UI" w:hAnsi="Segoe UI" w:cs="Segoe UI"/>
          <w:color w:val="3C76A6" w:themeColor="accent5"/>
        </w:rPr>
        <w:t>’</w:t>
      </w:r>
    </w:p>
    <w:p w14:paraId="12E22D8D" w14:textId="0C875A4E" w:rsidR="00AD2326" w:rsidRDefault="00AD2326" w:rsidP="00AD2326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Private Key</w:t>
      </w:r>
      <w:r w:rsidR="00C4518E">
        <w:rPr>
          <w:rFonts w:ascii="Segoe UI" w:hAnsi="Segoe UI" w:cs="Segoe UI"/>
          <w:color w:val="3C76A6" w:themeColor="accent5"/>
        </w:rPr>
        <w:t xml:space="preserve"> (</w:t>
      </w:r>
      <w:proofErr w:type="spellStart"/>
      <w:r w:rsidR="00C4518E">
        <w:rPr>
          <w:rFonts w:ascii="Segoe UI" w:hAnsi="Segoe UI" w:cs="Segoe UI"/>
          <w:color w:val="3C76A6" w:themeColor="accent5"/>
        </w:rPr>
        <w:t>dave.key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  <w:r>
        <w:rPr>
          <w:rFonts w:ascii="Segoe UI" w:hAnsi="Segoe UI" w:cs="Segoe UI"/>
          <w:color w:val="3C76A6" w:themeColor="accent5"/>
        </w:rPr>
        <w:t xml:space="preserve">, Certificate Signing Request for Dave </w:t>
      </w:r>
      <w:r w:rsidR="00C4518E">
        <w:rPr>
          <w:rFonts w:ascii="Segoe UI" w:hAnsi="Segoe UI" w:cs="Segoe UI"/>
          <w:color w:val="3C76A6" w:themeColor="accent5"/>
        </w:rPr>
        <w:t>(</w:t>
      </w:r>
      <w:proofErr w:type="spellStart"/>
      <w:r w:rsidR="00C4518E">
        <w:rPr>
          <w:rFonts w:ascii="Segoe UI" w:hAnsi="Segoe UI" w:cs="Segoe UI"/>
          <w:color w:val="3C76A6" w:themeColor="accent5"/>
        </w:rPr>
        <w:t>dave.</w:t>
      </w:r>
      <w:r w:rsidR="00C4518E">
        <w:rPr>
          <w:rFonts w:ascii="Segoe UI" w:hAnsi="Segoe UI" w:cs="Segoe UI"/>
          <w:color w:val="3C76A6" w:themeColor="accent5"/>
        </w:rPr>
        <w:t>csr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</w:p>
    <w:p w14:paraId="2E80D081" w14:textId="70EB7750" w:rsidR="00AD2326" w:rsidRPr="00AD2326" w:rsidRDefault="00AD2326" w:rsidP="00574D38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EDD8536" w14:textId="3FEF88D8" w:rsidR="00AD2326" w:rsidRDefault="00574D3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Requirements</w:t>
      </w:r>
    </w:p>
    <w:p w14:paraId="6361A2DA" w14:textId="30D22F5F" w:rsidR="00574D38" w:rsidRPr="00574D38" w:rsidRDefault="00574D38" w:rsidP="00574D38">
      <w:pPr>
        <w:pStyle w:val="ListParagraph"/>
        <w:numPr>
          <w:ilvl w:val="0"/>
          <w:numId w:val="19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Kubernetes Certificate Authority private key and certificate</w:t>
      </w:r>
      <w:r w:rsidR="00360AA4">
        <w:rPr>
          <w:rFonts w:ascii="Segoe UI" w:hAnsi="Segoe UI" w:cs="Segoe UI"/>
          <w:color w:val="3C76A6" w:themeColor="accent5"/>
        </w:rPr>
        <w:t xml:space="preserve"> in order to sign Dave’s certificate </w:t>
      </w:r>
      <w:proofErr w:type="gramStart"/>
      <w:r w:rsidR="00360AA4">
        <w:rPr>
          <w:rFonts w:ascii="Segoe UI" w:hAnsi="Segoe UI" w:cs="Segoe UI"/>
          <w:color w:val="3C76A6" w:themeColor="accent5"/>
        </w:rPr>
        <w:t>request</w:t>
      </w:r>
      <w:r w:rsidR="00C4518E">
        <w:rPr>
          <w:rFonts w:ascii="Segoe UI" w:hAnsi="Segoe UI" w:cs="Segoe UI"/>
          <w:color w:val="3C76A6" w:themeColor="accent5"/>
        </w:rPr>
        <w:t xml:space="preserve">  (</w:t>
      </w:r>
      <w:proofErr w:type="gramEnd"/>
      <w:r w:rsidR="00C4518E">
        <w:rPr>
          <w:rFonts w:ascii="Segoe UI" w:hAnsi="Segoe UI" w:cs="Segoe UI"/>
          <w:color w:val="3C76A6" w:themeColor="accent5"/>
        </w:rPr>
        <w:t>/</w:t>
      </w:r>
      <w:proofErr w:type="spellStart"/>
      <w:r w:rsidR="00C4518E">
        <w:rPr>
          <w:rFonts w:ascii="Segoe UI" w:hAnsi="Segoe UI" w:cs="Segoe UI"/>
          <w:color w:val="3C76A6" w:themeColor="accent5"/>
        </w:rPr>
        <w:t>etc</w:t>
      </w:r>
      <w:proofErr w:type="spellEnd"/>
      <w:r w:rsidR="00C4518E">
        <w:rPr>
          <w:rFonts w:ascii="Segoe UI" w:hAnsi="Segoe UI" w:cs="Segoe UI"/>
          <w:color w:val="3C76A6" w:themeColor="accent5"/>
        </w:rPr>
        <w:t>/Kubernetes/</w:t>
      </w:r>
      <w:proofErr w:type="spellStart"/>
      <w:r w:rsidR="00C4518E">
        <w:rPr>
          <w:rFonts w:ascii="Segoe UI" w:hAnsi="Segoe UI" w:cs="Segoe UI"/>
          <w:color w:val="3C76A6" w:themeColor="accent5"/>
        </w:rPr>
        <w:t>pki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</w:p>
    <w:p w14:paraId="706BE658" w14:textId="3FA01CB5" w:rsidR="00574D38" w:rsidRDefault="00574D38" w:rsidP="00AD2326">
      <w:pPr>
        <w:rPr>
          <w:rFonts w:ascii="Segoe UI" w:hAnsi="Segoe UI" w:cs="Segoe UI"/>
          <w:color w:val="3C76A6" w:themeColor="accent5"/>
        </w:rPr>
      </w:pPr>
    </w:p>
    <w:p w14:paraId="7C7A1255" w14:textId="721E4B20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F34FB65" w14:textId="31CFBD46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99CEAB1" w14:textId="415A999F" w:rsidR="00FB5215" w:rsidRDefault="00FB5215" w:rsidP="00AD2326">
      <w:pPr>
        <w:rPr>
          <w:rFonts w:ascii="Segoe UI" w:hAnsi="Segoe UI" w:cs="Segoe UI"/>
          <w:color w:val="3C76A6" w:themeColor="accent5"/>
        </w:rPr>
      </w:pPr>
    </w:p>
    <w:p w14:paraId="4BC44632" w14:textId="12089F11" w:rsidR="00AB7824" w:rsidRDefault="00AB7824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Dave would need his private key and certificate to login to the Kubernetes</w:t>
      </w:r>
    </w:p>
    <w:p w14:paraId="6E736B5E" w14:textId="77777777" w:rsidR="00B17658" w:rsidRDefault="00B17658" w:rsidP="00AD2326">
      <w:pPr>
        <w:rPr>
          <w:rFonts w:ascii="Segoe UI" w:hAnsi="Segoe UI" w:cs="Segoe UI"/>
          <w:color w:val="3C76A6" w:themeColor="accent5"/>
        </w:rPr>
      </w:pPr>
    </w:p>
    <w:p w14:paraId="6FCB0EA3" w14:textId="0A295375" w:rsidR="00AB7824" w:rsidRDefault="00B1765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Connect to Kubernetes master</w:t>
      </w:r>
    </w:p>
    <w:p w14:paraId="7349BB26" w14:textId="674E83A6" w:rsidR="006961C5" w:rsidRDefault="006961C5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private key </w:t>
      </w:r>
    </w:p>
    <w:p w14:paraId="4A1D5E68" w14:textId="58D5BCF8" w:rsidR="006961C5" w:rsidRDefault="006961C5" w:rsidP="006961C5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openssl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genrsa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-out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2048</w:t>
      </w:r>
    </w:p>
    <w:p w14:paraId="6CFD9AC0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Output: - </w:t>
      </w: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Generating RSA private key, </w:t>
      </w:r>
      <w:proofErr w:type="gramStart"/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2048 bit</w:t>
      </w:r>
      <w:proofErr w:type="gramEnd"/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long modulus</w:t>
      </w:r>
    </w:p>
    <w:p w14:paraId="5826AA64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5E6394DE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7BE3E3CD" w14:textId="2D5300FC" w:rsidR="006961C5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 is 65537 (0x10001)</w:t>
      </w:r>
    </w:p>
    <w:p w14:paraId="567E4CCE" w14:textId="77777777" w:rsidR="006961C5" w:rsidRPr="006961C5" w:rsidRDefault="006961C5" w:rsidP="006961C5">
      <w:pPr>
        <w:ind w:left="533"/>
        <w:rPr>
          <w:rFonts w:ascii="Segoe UI" w:hAnsi="Segoe UI" w:cs="Segoe UI"/>
          <w:color w:val="3C76A6" w:themeColor="accent5"/>
        </w:rPr>
      </w:pPr>
    </w:p>
    <w:p w14:paraId="5B540384" w14:textId="63A79345" w:rsidR="004E19C9" w:rsidRDefault="004E19C9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certificate signing request</w:t>
      </w:r>
    </w:p>
    <w:p w14:paraId="2EC998F5" w14:textId="51C3BFCB" w:rsidR="004E19C9" w:rsidRDefault="003C4356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openssl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req -new -key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.key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-out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.csr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-subj "/CN=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/O=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"</w:t>
      </w:r>
    </w:p>
    <w:p w14:paraId="5DA1A30A" w14:textId="7EA068B7" w:rsidR="003C4356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ls</w:t>
      </w:r>
    </w:p>
    <w:p w14:paraId="6ADE2E89" w14:textId="12E0F843" w:rsidR="008249E2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proofErr w:type="gramStart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dave.csr</w:t>
      </w:r>
      <w:proofErr w:type="spellEnd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proofErr w:type="spellStart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  <w:proofErr w:type="gramEnd"/>
    </w:p>
    <w:p w14:paraId="1EF05C72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</w:rPr>
      </w:pPr>
    </w:p>
    <w:p w14:paraId="2FA98227" w14:textId="77777777" w:rsidR="00E71582" w:rsidRDefault="00E71582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Sign Dave’s certificate</w:t>
      </w:r>
    </w:p>
    <w:p w14:paraId="454E51C2" w14:textId="68A364A1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5F585691" w14:textId="70EB53A3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We need Certificate Authorities certificate and private key</w:t>
      </w:r>
    </w:p>
    <w:p w14:paraId="2B29EB45" w14:textId="0A1CC2E5" w:rsidR="000B032A" w:rsidRDefault="00BD4B58" w:rsidP="00E71582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cp 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pki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/ca.crt /home/vagrant/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</w:p>
    <w:p w14:paraId="7A29A7E7" w14:textId="7CA9E02E" w:rsidR="000B032A" w:rsidRDefault="000B032A" w:rsidP="000B032A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cp 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pki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ca.key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/home/vagrant/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</w:p>
    <w:p w14:paraId="5BBE7924" w14:textId="628495C8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F251D">
        <w:rPr>
          <w:rFonts w:ascii="Segoe UI" w:hAnsi="Segoe UI" w:cs="Segoe UI"/>
          <w:color w:val="3C76A6" w:themeColor="accent5"/>
        </w:rPr>
        <w:t>openssl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x509 -req -in </w:t>
      </w:r>
      <w:proofErr w:type="spellStart"/>
      <w:r w:rsidRPr="00BF251D">
        <w:rPr>
          <w:rFonts w:ascii="Segoe UI" w:hAnsi="Segoe UI" w:cs="Segoe UI"/>
          <w:color w:val="3C76A6" w:themeColor="accent5"/>
        </w:rPr>
        <w:t>dave.csr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-CA ca.crt -</w:t>
      </w:r>
      <w:proofErr w:type="spellStart"/>
      <w:r w:rsidRPr="00BF251D">
        <w:rPr>
          <w:rFonts w:ascii="Segoe UI" w:hAnsi="Segoe UI" w:cs="Segoe UI"/>
          <w:color w:val="3C76A6" w:themeColor="accent5"/>
        </w:rPr>
        <w:t>CAkey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F251D">
        <w:rPr>
          <w:rFonts w:ascii="Segoe UI" w:hAnsi="Segoe UI" w:cs="Segoe UI"/>
          <w:color w:val="3C76A6" w:themeColor="accent5"/>
        </w:rPr>
        <w:t>ca.key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</w:t>
      </w:r>
      <w:proofErr w:type="spellStart"/>
      <w:r w:rsidRPr="00BF251D">
        <w:rPr>
          <w:rFonts w:ascii="Segoe UI" w:hAnsi="Segoe UI" w:cs="Segoe UI"/>
          <w:color w:val="3C76A6" w:themeColor="accent5"/>
        </w:rPr>
        <w:t>CAcreateserial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-out </w:t>
      </w:r>
      <w:proofErr w:type="gramStart"/>
      <w:r w:rsidRPr="00BF251D">
        <w:rPr>
          <w:rFonts w:ascii="Segoe UI" w:hAnsi="Segoe UI" w:cs="Segoe UI"/>
          <w:color w:val="3C76A6" w:themeColor="accent5"/>
        </w:rPr>
        <w:t>dave.crt  -</w:t>
      </w:r>
      <w:proofErr w:type="gramEnd"/>
      <w:r w:rsidRPr="00BF251D">
        <w:rPr>
          <w:rFonts w:ascii="Segoe UI" w:hAnsi="Segoe UI" w:cs="Segoe UI"/>
          <w:color w:val="3C76A6" w:themeColor="accent5"/>
        </w:rPr>
        <w:t>days 365</w:t>
      </w:r>
    </w:p>
    <w:p w14:paraId="07EC53DF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Signature ok</w:t>
      </w:r>
    </w:p>
    <w:p w14:paraId="105A49E9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subject=/CN=</w:t>
      </w:r>
      <w:proofErr w:type="spellStart"/>
      <w:r w:rsidRPr="00B336E4">
        <w:rPr>
          <w:rFonts w:ascii="Segoe UI" w:hAnsi="Segoe UI" w:cs="Segoe UI"/>
          <w:color w:val="3C76A6" w:themeColor="accent5"/>
          <w:highlight w:val="yellow"/>
        </w:rPr>
        <w:t>dave</w:t>
      </w:r>
      <w:proofErr w:type="spellEnd"/>
      <w:r w:rsidRPr="00B336E4">
        <w:rPr>
          <w:rFonts w:ascii="Segoe UI" w:hAnsi="Segoe UI" w:cs="Segoe UI"/>
          <w:color w:val="3C76A6" w:themeColor="accent5"/>
          <w:highlight w:val="yellow"/>
        </w:rPr>
        <w:t>/O=</w:t>
      </w:r>
      <w:proofErr w:type="spellStart"/>
      <w:r w:rsidRPr="00B336E4">
        <w:rPr>
          <w:rFonts w:ascii="Segoe UI" w:hAnsi="Segoe UI" w:cs="Segoe UI"/>
          <w:color w:val="3C76A6" w:themeColor="accent5"/>
          <w:highlight w:val="yellow"/>
        </w:rPr>
        <w:t>devops</w:t>
      </w:r>
      <w:proofErr w:type="spellEnd"/>
    </w:p>
    <w:p w14:paraId="1372FD17" w14:textId="72D23673" w:rsidR="00BF251D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Getting CA Private Key</w:t>
      </w:r>
    </w:p>
    <w:p w14:paraId="373F136B" w14:textId="057FCC92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12D7BB02" w14:textId="792DF784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737D8134" w14:textId="30D2AAA4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1CE92E12" w14:textId="38992FDF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7CE54DA" w14:textId="719A1D0A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4058ED69" w14:textId="2A407DB4" w:rsidR="00B336E4" w:rsidRDefault="00A73627" w:rsidP="00B336E4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We need to create a 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 xml:space="preserve">-config file for Dave to access </w:t>
      </w:r>
      <w:r w:rsidR="00A308CB">
        <w:rPr>
          <w:rFonts w:ascii="Segoe UI" w:hAnsi="Segoe UI" w:cs="Segoe UI"/>
          <w:color w:val="3C76A6" w:themeColor="accent5"/>
        </w:rPr>
        <w:t>our Kubernetes cluster</w:t>
      </w:r>
      <w:r>
        <w:rPr>
          <w:rFonts w:ascii="Segoe UI" w:hAnsi="Segoe UI" w:cs="Segoe UI"/>
          <w:color w:val="3C76A6" w:themeColor="accent5"/>
        </w:rPr>
        <w:t>.</w:t>
      </w:r>
    </w:p>
    <w:p w14:paraId="3443F6C9" w14:textId="775177F8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BC89778" w14:textId="77777777" w:rsidR="00002350" w:rsidRDefault="00002350" w:rsidP="009043BC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Two ways we can do this.</w:t>
      </w:r>
    </w:p>
    <w:p w14:paraId="0967CEA2" w14:textId="77777777" w:rsidR="00002350" w:rsidRPr="00002350" w:rsidRDefault="00002350" w:rsidP="00002350">
      <w:pPr>
        <w:pStyle w:val="ListParagraph"/>
        <w:rPr>
          <w:rFonts w:ascii="Segoe UI" w:hAnsi="Segoe UI" w:cs="Segoe UI"/>
          <w:color w:val="3C76A6" w:themeColor="accent5"/>
        </w:rPr>
      </w:pPr>
    </w:p>
    <w:p w14:paraId="3E60457D" w14:textId="6CE06CCF" w:rsidR="009043BC" w:rsidRDefault="00002350" w:rsidP="00002350">
      <w:pPr>
        <w:pStyle w:val="ListParagraph"/>
        <w:numPr>
          <w:ilvl w:val="0"/>
          <w:numId w:val="22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Let </w:t>
      </w:r>
      <w:r w:rsidR="009043BC">
        <w:rPr>
          <w:rFonts w:ascii="Segoe UI" w:hAnsi="Segoe UI" w:cs="Segoe UI"/>
          <w:color w:val="3C76A6" w:themeColor="accent5"/>
        </w:rPr>
        <w:t xml:space="preserve">Dave can create the </w:t>
      </w:r>
      <w:proofErr w:type="spellStart"/>
      <w:r w:rsidR="009043BC">
        <w:rPr>
          <w:rFonts w:ascii="Segoe UI" w:hAnsi="Segoe UI" w:cs="Segoe UI"/>
          <w:color w:val="3C76A6" w:themeColor="accent5"/>
        </w:rPr>
        <w:t>kube</w:t>
      </w:r>
      <w:proofErr w:type="spellEnd"/>
      <w:r w:rsidR="009043BC">
        <w:rPr>
          <w:rFonts w:ascii="Segoe UI" w:hAnsi="Segoe UI" w:cs="Segoe UI"/>
          <w:color w:val="3C76A6" w:themeColor="accent5"/>
        </w:rPr>
        <w:t>-config file</w:t>
      </w:r>
      <w:r>
        <w:rPr>
          <w:rFonts w:ascii="Segoe UI" w:hAnsi="Segoe UI" w:cs="Segoe UI"/>
          <w:color w:val="3C76A6" w:themeColor="accent5"/>
        </w:rPr>
        <w:t xml:space="preserve"> using the file we generated.</w:t>
      </w:r>
    </w:p>
    <w:p w14:paraId="78BB3D34" w14:textId="77777777" w:rsidR="00B320DF" w:rsidRDefault="00B320DF" w:rsidP="00B320DF">
      <w:pPr>
        <w:pStyle w:val="ListParagraph"/>
        <w:ind w:left="893"/>
        <w:rPr>
          <w:rFonts w:ascii="Segoe UI" w:hAnsi="Segoe UI" w:cs="Segoe UI"/>
          <w:color w:val="3C76A6" w:themeColor="accent5"/>
        </w:rPr>
      </w:pPr>
    </w:p>
    <w:p w14:paraId="7BF69372" w14:textId="027C04E5" w:rsidR="00B320DF" w:rsidRPr="00B320DF" w:rsidRDefault="00B320DF" w:rsidP="00E83457">
      <w:pPr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 </w:t>
      </w:r>
      <w:r w:rsidR="00E83457">
        <w:rPr>
          <w:rFonts w:ascii="Segoe UI" w:hAnsi="Segoe UI" w:cs="Segoe UI"/>
          <w:color w:val="3C76A6" w:themeColor="accent5"/>
        </w:rPr>
        <w:tab/>
      </w: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 w:rsidRPr="00B320DF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320DF">
        <w:rPr>
          <w:rFonts w:ascii="Segoe UI" w:hAnsi="Segoe UI" w:cs="Segoe UI"/>
          <w:color w:val="3C76A6" w:themeColor="accent5"/>
        </w:rPr>
        <w:t>kubectl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B320DF">
        <w:rPr>
          <w:rFonts w:ascii="Segoe UI" w:hAnsi="Segoe UI" w:cs="Segoe UI"/>
          <w:color w:val="3C76A6" w:themeColor="accent5"/>
        </w:rPr>
        <w:t>kubeconfig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320DF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config set-cluster </w:t>
      </w:r>
      <w:proofErr w:type="spellStart"/>
      <w:r w:rsidRPr="00B320DF">
        <w:rPr>
          <w:rFonts w:ascii="Segoe UI" w:hAnsi="Segoe UI" w:cs="Segoe UI"/>
          <w:color w:val="3C76A6" w:themeColor="accent5"/>
        </w:rPr>
        <w:t>kubernetes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--server https://172.42.42.100:6443 --certificate-authority=ca.crt</w:t>
      </w:r>
    </w:p>
    <w:p w14:paraId="13EDCD2A" w14:textId="3D837859" w:rsidR="00B320DF" w:rsidRDefault="00B320DF" w:rsidP="00E83457">
      <w:pPr>
        <w:ind w:firstLine="547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  <w:highlight w:val="yellow"/>
        </w:rPr>
        <w:t>Cluster "</w:t>
      </w:r>
      <w:proofErr w:type="spellStart"/>
      <w:r w:rsidRPr="00B320DF">
        <w:rPr>
          <w:rFonts w:ascii="Segoe UI" w:hAnsi="Segoe UI" w:cs="Segoe UI"/>
          <w:color w:val="3C76A6" w:themeColor="accent5"/>
          <w:highlight w:val="yellow"/>
        </w:rPr>
        <w:t>kubernetes</w:t>
      </w:r>
      <w:proofErr w:type="spellEnd"/>
      <w:r w:rsidRPr="00B320DF">
        <w:rPr>
          <w:rFonts w:ascii="Segoe UI" w:hAnsi="Segoe UI" w:cs="Segoe UI"/>
          <w:color w:val="3C76A6" w:themeColor="accent5"/>
          <w:highlight w:val="yellow"/>
        </w:rPr>
        <w:t>" set.</w:t>
      </w:r>
    </w:p>
    <w:p w14:paraId="37A4EC0E" w14:textId="77777777" w:rsidR="00002350" w:rsidRPr="00002350" w:rsidRDefault="00002350" w:rsidP="00002350">
      <w:pPr>
        <w:rPr>
          <w:rFonts w:ascii="Segoe UI" w:hAnsi="Segoe UI" w:cs="Segoe UI"/>
          <w:color w:val="3C76A6" w:themeColor="accent5"/>
        </w:rPr>
      </w:pPr>
    </w:p>
    <w:p w14:paraId="514CDA7E" w14:textId="7A0D4E7F" w:rsidR="00B320DF" w:rsidRDefault="00B320DF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 xml:space="preserve">Add user to the 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>-config file</w:t>
      </w:r>
    </w:p>
    <w:p w14:paraId="27666164" w14:textId="76435D01" w:rsidR="0085075E" w:rsidRPr="0085075E" w:rsidRDefault="00B320DF" w:rsidP="0085075E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kubeconfig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proofErr w:type="gram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dave.kubeconfig</w:t>
      </w:r>
      <w:proofErr w:type="spellEnd"/>
      <w:proofErr w:type="gram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config set-credentials 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--client-certificate /home/vagrant/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/dave.crt  --client-key /home/vagrant/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</w:p>
    <w:p w14:paraId="204BDD45" w14:textId="62FF10DE" w:rsidR="009043BC" w:rsidRPr="009043BC" w:rsidRDefault="0085075E" w:rsidP="00E83457">
      <w:pPr>
        <w:ind w:firstLine="547"/>
        <w:rPr>
          <w:rFonts w:ascii="Segoe UI" w:hAnsi="Segoe UI" w:cs="Segoe UI"/>
          <w:color w:val="3C76A6" w:themeColor="accent5"/>
        </w:rPr>
      </w:pPr>
      <w:r w:rsidRPr="0085075E">
        <w:rPr>
          <w:rFonts w:ascii="Segoe UI" w:hAnsi="Segoe UI" w:cs="Segoe UI"/>
          <w:color w:val="3C76A6" w:themeColor="accent5"/>
          <w:highlight w:val="yellow"/>
        </w:rPr>
        <w:t>User "</w:t>
      </w:r>
      <w:proofErr w:type="spellStart"/>
      <w:r w:rsidRPr="0085075E">
        <w:rPr>
          <w:rFonts w:ascii="Segoe UI" w:hAnsi="Segoe UI" w:cs="Segoe UI"/>
          <w:color w:val="3C76A6" w:themeColor="accent5"/>
          <w:highlight w:val="yellow"/>
        </w:rPr>
        <w:t>dave</w:t>
      </w:r>
      <w:proofErr w:type="spellEnd"/>
      <w:r w:rsidRPr="0085075E">
        <w:rPr>
          <w:rFonts w:ascii="Segoe UI" w:hAnsi="Segoe UI" w:cs="Segoe UI"/>
          <w:color w:val="3C76A6" w:themeColor="accent5"/>
          <w:highlight w:val="yellow"/>
        </w:rPr>
        <w:t>" set.</w:t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>
        <w:rPr>
          <w:rFonts w:ascii="Segoe UI" w:hAnsi="Segoe UI" w:cs="Segoe UI"/>
          <w:color w:val="3C76A6" w:themeColor="accent5"/>
        </w:rPr>
        <w:tab/>
      </w:r>
    </w:p>
    <w:p w14:paraId="588FA892" w14:textId="16341A86" w:rsidR="00FD476E" w:rsidRDefault="00FD476E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>Set the context</w:t>
      </w:r>
    </w:p>
    <w:p w14:paraId="20BABDBD" w14:textId="5699C9EB" w:rsidR="008C0259" w:rsidRPr="00883FC6" w:rsidRDefault="00FD476E" w:rsidP="008C0259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="008C0259"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="008C0259"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="008C0259"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="008C0259" w:rsidRPr="00B320DF">
        <w:rPr>
          <w:rFonts w:ascii="Segoe UI" w:hAnsi="Segoe UI" w:cs="Segoe UI"/>
          <w:color w:val="3C76A6" w:themeColor="accent5"/>
        </w:rPr>
        <w:t>]#</w:t>
      </w:r>
      <w:proofErr w:type="gramEnd"/>
      <w:r w:rsidR="008C0259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</w:t>
      </w:r>
      <w:proofErr w:type="spellStart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kubeconfig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.kubeconfig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config set-context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-kubernetes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--cluster </w:t>
      </w:r>
      <w:proofErr w:type="spellStart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--namespace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--user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</w:p>
    <w:p w14:paraId="67A5328E" w14:textId="39C16F67" w:rsidR="008C0259" w:rsidRPr="008C0259" w:rsidRDefault="008C0259" w:rsidP="008C0259">
      <w:pPr>
        <w:ind w:left="533" w:firstLine="187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8C0259">
        <w:rPr>
          <w:rFonts w:ascii="Segoe UI" w:hAnsi="Segoe UI" w:cs="Segoe UI"/>
          <w:color w:val="3C76A6" w:themeColor="accent5"/>
        </w:rPr>
        <w:t>kubectl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8C0259">
        <w:rPr>
          <w:rFonts w:ascii="Segoe UI" w:hAnsi="Segoe UI" w:cs="Segoe UI"/>
          <w:color w:val="3C76A6" w:themeColor="accent5"/>
        </w:rPr>
        <w:t>kubeconfig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8C0259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config set-context </w:t>
      </w:r>
      <w:proofErr w:type="spellStart"/>
      <w:r w:rsidRPr="008C0259">
        <w:rPr>
          <w:rFonts w:ascii="Segoe UI" w:hAnsi="Segoe UI" w:cs="Segoe UI"/>
          <w:color w:val="3C76A6" w:themeColor="accent5"/>
        </w:rPr>
        <w:t>dave-kubernetes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--cluster </w:t>
      </w:r>
      <w:proofErr w:type="spellStart"/>
      <w:r w:rsidRPr="008C0259">
        <w:rPr>
          <w:rFonts w:ascii="Segoe UI" w:hAnsi="Segoe UI" w:cs="Segoe UI"/>
          <w:color w:val="3C76A6" w:themeColor="accent5"/>
        </w:rPr>
        <w:t>kubernetes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--namespace </w:t>
      </w:r>
      <w:proofErr w:type="spellStart"/>
      <w:r w:rsidRPr="008C0259">
        <w:rPr>
          <w:rFonts w:ascii="Segoe UI" w:hAnsi="Segoe UI" w:cs="Segoe UI"/>
          <w:color w:val="3C76A6" w:themeColor="accent5"/>
        </w:rPr>
        <w:t>devops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--user </w:t>
      </w:r>
      <w:proofErr w:type="spellStart"/>
      <w:r w:rsidRPr="008C0259">
        <w:rPr>
          <w:rFonts w:ascii="Segoe UI" w:hAnsi="Segoe UI" w:cs="Segoe UI"/>
          <w:color w:val="3C76A6" w:themeColor="accent5"/>
        </w:rPr>
        <w:t>dave</w:t>
      </w:r>
      <w:proofErr w:type="spellEnd"/>
    </w:p>
    <w:p w14:paraId="5E1A8232" w14:textId="77777777" w:rsidR="008C0259" w:rsidRDefault="008C0259" w:rsidP="008C0259">
      <w:pPr>
        <w:ind w:left="533"/>
        <w:rPr>
          <w:rFonts w:ascii="Segoe UI" w:hAnsi="Segoe UI" w:cs="Segoe UI"/>
          <w:color w:val="3C76A6" w:themeColor="accent5"/>
          <w:highlight w:val="yellow"/>
        </w:rPr>
      </w:pPr>
    </w:p>
    <w:p w14:paraId="6BB2237C" w14:textId="307B2D2A" w:rsidR="00FD476E" w:rsidRDefault="008C0259" w:rsidP="008C0259">
      <w:pPr>
        <w:ind w:left="533"/>
        <w:rPr>
          <w:rFonts w:ascii="Segoe UI" w:hAnsi="Segoe UI" w:cs="Segoe UI"/>
          <w:color w:val="3C76A6" w:themeColor="accent5"/>
        </w:rPr>
      </w:pPr>
      <w:r w:rsidRPr="008C0259">
        <w:rPr>
          <w:rFonts w:ascii="Segoe UI" w:hAnsi="Segoe UI" w:cs="Segoe UI"/>
          <w:color w:val="3C76A6" w:themeColor="accent5"/>
          <w:highlight w:val="yellow"/>
        </w:rPr>
        <w:t>Context "</w:t>
      </w:r>
      <w:proofErr w:type="spellStart"/>
      <w:r w:rsidRPr="008C0259">
        <w:rPr>
          <w:rFonts w:ascii="Segoe UI" w:hAnsi="Segoe UI" w:cs="Segoe UI"/>
          <w:color w:val="3C76A6" w:themeColor="accent5"/>
          <w:highlight w:val="yellow"/>
        </w:rPr>
        <w:t>dave-kubernetes</w:t>
      </w:r>
      <w:proofErr w:type="spellEnd"/>
      <w:r w:rsidRPr="008C0259">
        <w:rPr>
          <w:rFonts w:ascii="Segoe UI" w:hAnsi="Segoe UI" w:cs="Segoe UI"/>
          <w:color w:val="3C76A6" w:themeColor="accent5"/>
          <w:highlight w:val="yellow"/>
        </w:rPr>
        <w:t>" created</w:t>
      </w:r>
      <w:r w:rsidRPr="008C0259">
        <w:rPr>
          <w:rFonts w:ascii="Segoe UI" w:hAnsi="Segoe UI" w:cs="Segoe UI"/>
          <w:color w:val="3C76A6" w:themeColor="accent5"/>
        </w:rPr>
        <w:t>.</w:t>
      </w:r>
    </w:p>
    <w:p w14:paraId="0080849F" w14:textId="18E8A832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r w:rsidRPr="00255193">
        <w:rPr>
          <w:rFonts w:ascii="Segoe UI" w:hAnsi="Segoe UI" w:cs="Segoe UI"/>
          <w:color w:val="3C76A6" w:themeColor="accent5"/>
        </w:rPr>
        <w:t xml:space="preserve">vi </w:t>
      </w:r>
      <w:proofErr w:type="spellStart"/>
      <w:r w:rsidRPr="00255193">
        <w:rPr>
          <w:rFonts w:ascii="Segoe UI" w:hAnsi="Segoe UI" w:cs="Segoe UI"/>
          <w:color w:val="3C76A6" w:themeColor="accent5"/>
        </w:rPr>
        <w:t>dave.kubeconfig</w:t>
      </w:r>
      <w:proofErr w:type="spellEnd"/>
    </w:p>
    <w:p w14:paraId="2364FFFE" w14:textId="75847C49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Modify the current-context to </w:t>
      </w:r>
      <w:proofErr w:type="spellStart"/>
      <w:r>
        <w:rPr>
          <w:rFonts w:ascii="Segoe UI" w:hAnsi="Segoe UI" w:cs="Segoe UI"/>
          <w:color w:val="3C76A6" w:themeColor="accent5"/>
        </w:rPr>
        <w:t>dave-kubernetes</w:t>
      </w:r>
      <w:proofErr w:type="spellEnd"/>
    </w:p>
    <w:p w14:paraId="76A0FC92" w14:textId="19065737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34C9B4B" w14:textId="4CEE5C92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6F621C16" w14:textId="4E66E1AB" w:rsidR="00255193" w:rsidRDefault="003D60F1" w:rsidP="008C0259">
      <w:pPr>
        <w:ind w:left="533"/>
        <w:rPr>
          <w:rFonts w:ascii="Segoe UI" w:hAnsi="Segoe UI" w:cs="Segoe UI"/>
          <w:color w:val="3C76A6" w:themeColor="accent5"/>
        </w:rPr>
      </w:pPr>
      <w:r w:rsidRPr="003D60F1">
        <w:rPr>
          <w:rFonts w:ascii="Segoe UI" w:hAnsi="Segoe UI" w:cs="Segoe UI"/>
          <w:color w:val="3C76A6" w:themeColor="accent5"/>
        </w:rPr>
        <w:t xml:space="preserve">current-context: </w:t>
      </w:r>
      <w:proofErr w:type="spellStart"/>
      <w:r w:rsidRPr="003D60F1">
        <w:rPr>
          <w:rFonts w:ascii="Segoe UI" w:hAnsi="Segoe UI" w:cs="Segoe UI"/>
          <w:color w:val="3C76A6" w:themeColor="accent5"/>
        </w:rPr>
        <w:t>dave-kubernetes</w:t>
      </w:r>
      <w:proofErr w:type="spellEnd"/>
    </w:p>
    <w:p w14:paraId="5BEC3B88" w14:textId="0CB56D6C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Now Dave can copy the </w:t>
      </w:r>
      <w:proofErr w:type="spellStart"/>
      <w:proofErr w:type="gramStart"/>
      <w:r w:rsidRPr="00255193">
        <w:rPr>
          <w:rFonts w:ascii="Segoe UI" w:hAnsi="Segoe UI" w:cs="Segoe UI"/>
          <w:color w:val="3C76A6" w:themeColor="accent5"/>
        </w:rPr>
        <w:t>dave.kubeconfig</w:t>
      </w:r>
      <w:proofErr w:type="spellEnd"/>
      <w:proofErr w:type="gramEnd"/>
      <w:r>
        <w:rPr>
          <w:rFonts w:ascii="Segoe UI" w:hAnsi="Segoe UI" w:cs="Segoe UI"/>
          <w:color w:val="3C76A6" w:themeColor="accent5"/>
        </w:rPr>
        <w:t xml:space="preserve"> file to ~/.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>/config</w:t>
      </w:r>
    </w:p>
    <w:p w14:paraId="464289A3" w14:textId="27337724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5E031CA" w14:textId="0435AE6E" w:rsidR="00617765" w:rsidRPr="00617765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617765">
        <w:rPr>
          <w:rFonts w:ascii="Segoe UI" w:hAnsi="Segoe UI" w:cs="Segoe UI"/>
          <w:color w:val="3C76A6" w:themeColor="accent5"/>
        </w:rPr>
        <w:t>kubectl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617765">
        <w:rPr>
          <w:rFonts w:ascii="Segoe UI" w:hAnsi="Segoe UI" w:cs="Segoe UI"/>
          <w:color w:val="3C76A6" w:themeColor="accent5"/>
        </w:rPr>
        <w:t>kubeconfig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617765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get pods</w:t>
      </w:r>
    </w:p>
    <w:p w14:paraId="7C6E6EAD" w14:textId="24E2D9A4" w:rsidR="003D60F1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617765">
        <w:rPr>
          <w:rFonts w:ascii="Segoe UI" w:hAnsi="Segoe UI" w:cs="Segoe UI"/>
          <w:color w:val="3C76A6" w:themeColor="accent5"/>
        </w:rPr>
        <w:t>Error from server (Forbidden): pods is forbidden: User "</w:t>
      </w:r>
      <w:proofErr w:type="spellStart"/>
      <w:r w:rsidRPr="00617765">
        <w:rPr>
          <w:rFonts w:ascii="Segoe UI" w:hAnsi="Segoe UI" w:cs="Segoe UI"/>
          <w:color w:val="3C76A6" w:themeColor="accent5"/>
        </w:rPr>
        <w:t>dave</w:t>
      </w:r>
      <w:proofErr w:type="spellEnd"/>
      <w:r w:rsidRPr="00617765">
        <w:rPr>
          <w:rFonts w:ascii="Segoe UI" w:hAnsi="Segoe UI" w:cs="Segoe UI"/>
          <w:color w:val="3C76A6" w:themeColor="accent5"/>
        </w:rPr>
        <w:t>" cannot list resource "pods" in API group "" in the namespace "</w:t>
      </w:r>
      <w:proofErr w:type="spellStart"/>
      <w:r w:rsidRPr="00617765">
        <w:rPr>
          <w:rFonts w:ascii="Segoe UI" w:hAnsi="Segoe UI" w:cs="Segoe UI"/>
          <w:color w:val="3C76A6" w:themeColor="accent5"/>
        </w:rPr>
        <w:t>devops</w:t>
      </w:r>
      <w:proofErr w:type="spellEnd"/>
      <w:r w:rsidRPr="00617765">
        <w:rPr>
          <w:rFonts w:ascii="Segoe UI" w:hAnsi="Segoe UI" w:cs="Segoe UI"/>
          <w:color w:val="3C76A6" w:themeColor="accent5"/>
        </w:rPr>
        <w:t>"</w:t>
      </w:r>
    </w:p>
    <w:p w14:paraId="7D308D59" w14:textId="0495E77E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05DE6EDF" w14:textId="5ADBAD15" w:rsidR="0025765C" w:rsidRDefault="00543162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From the Master Admin context</w:t>
      </w:r>
    </w:p>
    <w:p w14:paraId="525907AB" w14:textId="4AEDCF1F" w:rsidR="00543162" w:rsidRP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 w:rsidRPr="00543162">
        <w:t xml:space="preserve"> </w:t>
      </w:r>
      <w:proofErr w:type="spellStart"/>
      <w:r w:rsidRPr="00543162">
        <w:rPr>
          <w:rFonts w:ascii="Segoe UI" w:hAnsi="Segoe UI" w:cs="Segoe UI"/>
          <w:color w:val="3C76A6" w:themeColor="accent5"/>
        </w:rPr>
        <w:t>kubectl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create role </w:t>
      </w:r>
      <w:proofErr w:type="spellStart"/>
      <w:r w:rsidRPr="00543162">
        <w:rPr>
          <w:rFonts w:ascii="Segoe UI" w:hAnsi="Segoe UI" w:cs="Segoe UI"/>
          <w:color w:val="3C76A6" w:themeColor="accent5"/>
        </w:rPr>
        <w:t>dave-devops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--verb=</w:t>
      </w:r>
      <w:proofErr w:type="spellStart"/>
      <w:r w:rsidRPr="00543162">
        <w:rPr>
          <w:rFonts w:ascii="Segoe UI" w:hAnsi="Segoe UI" w:cs="Segoe UI"/>
          <w:color w:val="3C76A6" w:themeColor="accent5"/>
        </w:rPr>
        <w:t>get,list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--resource=pods --namespace </w:t>
      </w:r>
      <w:proofErr w:type="spellStart"/>
      <w:r w:rsidRPr="00543162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388BD94B" w14:textId="07F3E9FC" w:rsid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543162">
        <w:rPr>
          <w:rFonts w:ascii="Segoe UI" w:hAnsi="Segoe UI" w:cs="Segoe UI"/>
          <w:color w:val="3C76A6" w:themeColor="accent5"/>
        </w:rPr>
        <w:t>role.rbac.authorization.k8s.io/</w:t>
      </w:r>
      <w:proofErr w:type="spellStart"/>
      <w:r w:rsidRPr="00543162">
        <w:rPr>
          <w:rFonts w:ascii="Segoe UI" w:hAnsi="Segoe UI" w:cs="Segoe UI"/>
          <w:color w:val="3C76A6" w:themeColor="accent5"/>
        </w:rPr>
        <w:t>dave-devops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created</w:t>
      </w:r>
    </w:p>
    <w:p w14:paraId="33642158" w14:textId="235FFAAC" w:rsidR="00C94321" w:rsidRDefault="00C94321" w:rsidP="00543162">
      <w:pPr>
        <w:ind w:left="533"/>
        <w:rPr>
          <w:rFonts w:ascii="Segoe UI" w:hAnsi="Segoe UI" w:cs="Segoe UI"/>
          <w:color w:val="3C76A6" w:themeColor="accent5"/>
        </w:rPr>
      </w:pPr>
    </w:p>
    <w:p w14:paraId="2E2E21A3" w14:textId="77777777" w:rsidR="000108F1" w:rsidRPr="000108F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proofErr w:type="spellStart"/>
      <w:r w:rsidRPr="000108F1">
        <w:rPr>
          <w:rFonts w:ascii="Segoe UI" w:hAnsi="Segoe UI" w:cs="Segoe UI"/>
          <w:color w:val="3C76A6" w:themeColor="accent5"/>
        </w:rPr>
        <w:t>kubectl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create </w:t>
      </w:r>
      <w:proofErr w:type="spellStart"/>
      <w:r w:rsidRPr="000108F1">
        <w:rPr>
          <w:rFonts w:ascii="Segoe UI" w:hAnsi="Segoe UI" w:cs="Segoe UI"/>
          <w:color w:val="3C76A6" w:themeColor="accent5"/>
        </w:rPr>
        <w:t>rolebinding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>-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  <w:r w:rsidRPr="000108F1">
        <w:rPr>
          <w:rFonts w:ascii="Segoe UI" w:hAnsi="Segoe UI" w:cs="Segoe UI"/>
          <w:color w:val="3C76A6" w:themeColor="accent5"/>
        </w:rPr>
        <w:t>-role-binding --role=</w:t>
      </w:r>
      <w:proofErr w:type="spellStart"/>
      <w:r w:rsidRPr="000108F1">
        <w:rPr>
          <w:rFonts w:ascii="Segoe UI" w:hAnsi="Segoe UI" w:cs="Segoe UI"/>
          <w:color w:val="3C76A6" w:themeColor="accent5"/>
        </w:rPr>
        <w:t>dave-devops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--user=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--namespace 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342059D3" w14:textId="6D403B35" w:rsidR="00C9432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r w:rsidRPr="000108F1">
        <w:rPr>
          <w:rFonts w:ascii="Segoe UI" w:hAnsi="Segoe UI" w:cs="Segoe UI"/>
          <w:color w:val="3C76A6" w:themeColor="accent5"/>
        </w:rPr>
        <w:t>rolebinding.rbac.authorization.k8s.io/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>-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  <w:r w:rsidRPr="000108F1">
        <w:rPr>
          <w:rFonts w:ascii="Segoe UI" w:hAnsi="Segoe UI" w:cs="Segoe UI"/>
          <w:color w:val="3C76A6" w:themeColor="accent5"/>
        </w:rPr>
        <w:t>-role-binding created</w:t>
      </w:r>
    </w:p>
    <w:p w14:paraId="542C51EB" w14:textId="77777777" w:rsidR="000108F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</w:p>
    <w:p w14:paraId="1100A7E5" w14:textId="77777777" w:rsidR="00543162" w:rsidRDefault="00543162" w:rsidP="008C0259">
      <w:pPr>
        <w:ind w:left="533"/>
        <w:rPr>
          <w:rFonts w:ascii="Segoe UI" w:hAnsi="Segoe UI" w:cs="Segoe UI"/>
          <w:color w:val="3C76A6" w:themeColor="accent5"/>
        </w:rPr>
      </w:pPr>
      <w:bookmarkStart w:id="0" w:name="_GoBack"/>
      <w:bookmarkEnd w:id="0"/>
    </w:p>
    <w:sectPr w:rsidR="00543162" w:rsidSect="00E13B78">
      <w:headerReference w:type="default" r:id="rId13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7424C" w14:textId="77777777" w:rsidR="00E402DB" w:rsidRDefault="00E402DB" w:rsidP="001E7D29">
      <w:pPr>
        <w:spacing w:after="0" w:line="240" w:lineRule="auto"/>
      </w:pPr>
      <w:r>
        <w:separator/>
      </w:r>
    </w:p>
  </w:endnote>
  <w:endnote w:type="continuationSeparator" w:id="0">
    <w:p w14:paraId="3F9A965C" w14:textId="77777777" w:rsidR="00E402DB" w:rsidRDefault="00E402DB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D00BD" w14:textId="77777777" w:rsidR="00E402DB" w:rsidRDefault="00E402DB" w:rsidP="001E7D29">
      <w:pPr>
        <w:spacing w:after="0" w:line="240" w:lineRule="auto"/>
      </w:pPr>
      <w:r>
        <w:separator/>
      </w:r>
    </w:p>
  </w:footnote>
  <w:footnote w:type="continuationSeparator" w:id="0">
    <w:p w14:paraId="5598CBAC" w14:textId="77777777" w:rsidR="00E402DB" w:rsidRDefault="00E402DB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1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2" w15:restartNumberingAfterBreak="0">
    <w:nsid w:val="22110B91"/>
    <w:multiLevelType w:val="hybridMultilevel"/>
    <w:tmpl w:val="BBE8554A"/>
    <w:lvl w:ilvl="0" w:tplc="450EBE3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3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BD4867"/>
    <w:multiLevelType w:val="hybridMultilevel"/>
    <w:tmpl w:val="8FA41A5A"/>
    <w:lvl w:ilvl="0" w:tplc="499C4F24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6" w15:restartNumberingAfterBreak="0">
    <w:nsid w:val="366203EE"/>
    <w:multiLevelType w:val="hybridMultilevel"/>
    <w:tmpl w:val="6FF46086"/>
    <w:lvl w:ilvl="0" w:tplc="DE76D636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7" w15:restartNumberingAfterBreak="0">
    <w:nsid w:val="3B4B75D7"/>
    <w:multiLevelType w:val="hybridMultilevel"/>
    <w:tmpl w:val="9F82B714"/>
    <w:lvl w:ilvl="0" w:tplc="8CB8E45E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8"/>
  </w:num>
  <w:num w:numId="10">
    <w:abstractNumId w:val="14"/>
  </w:num>
  <w:num w:numId="11">
    <w:abstractNumId w:val="19"/>
  </w:num>
  <w:num w:numId="12">
    <w:abstractNumId w:val="20"/>
  </w:num>
  <w:num w:numId="13">
    <w:abstractNumId w:val="11"/>
  </w:num>
  <w:num w:numId="14">
    <w:abstractNumId w:val="10"/>
  </w:num>
  <w:num w:numId="15">
    <w:abstractNumId w:val="21"/>
  </w:num>
  <w:num w:numId="16">
    <w:abstractNumId w:val="13"/>
  </w:num>
  <w:num w:numId="17">
    <w:abstractNumId w:val="8"/>
  </w:num>
  <w:num w:numId="18">
    <w:abstractNumId w:val="9"/>
  </w:num>
  <w:num w:numId="19">
    <w:abstractNumId w:val="15"/>
  </w:num>
  <w:num w:numId="20">
    <w:abstractNumId w:val="12"/>
  </w:num>
  <w:num w:numId="21">
    <w:abstractNumId w:val="16"/>
  </w:num>
  <w:num w:numId="22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2350"/>
    <w:rsid w:val="00003A75"/>
    <w:rsid w:val="00003AAD"/>
    <w:rsid w:val="00004130"/>
    <w:rsid w:val="0000418E"/>
    <w:rsid w:val="000041DE"/>
    <w:rsid w:val="000108F1"/>
    <w:rsid w:val="0001264E"/>
    <w:rsid w:val="00013B01"/>
    <w:rsid w:val="00015440"/>
    <w:rsid w:val="00016839"/>
    <w:rsid w:val="000243D4"/>
    <w:rsid w:val="00024959"/>
    <w:rsid w:val="00025A84"/>
    <w:rsid w:val="0002600C"/>
    <w:rsid w:val="000324F2"/>
    <w:rsid w:val="00034A0A"/>
    <w:rsid w:val="000408EA"/>
    <w:rsid w:val="00042360"/>
    <w:rsid w:val="00042FB3"/>
    <w:rsid w:val="00045900"/>
    <w:rsid w:val="000462B2"/>
    <w:rsid w:val="00047553"/>
    <w:rsid w:val="00050548"/>
    <w:rsid w:val="00055973"/>
    <w:rsid w:val="000563F6"/>
    <w:rsid w:val="0005647B"/>
    <w:rsid w:val="00057671"/>
    <w:rsid w:val="00060E6D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1884"/>
    <w:rsid w:val="000A2384"/>
    <w:rsid w:val="000A324B"/>
    <w:rsid w:val="000A44F5"/>
    <w:rsid w:val="000B01CA"/>
    <w:rsid w:val="000B032A"/>
    <w:rsid w:val="000B3ABE"/>
    <w:rsid w:val="000B763B"/>
    <w:rsid w:val="000C5EE5"/>
    <w:rsid w:val="000C7363"/>
    <w:rsid w:val="000C73A4"/>
    <w:rsid w:val="000C7483"/>
    <w:rsid w:val="000D2067"/>
    <w:rsid w:val="000D2241"/>
    <w:rsid w:val="000D445D"/>
    <w:rsid w:val="000D479D"/>
    <w:rsid w:val="000D6B33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3201"/>
    <w:rsid w:val="000F4987"/>
    <w:rsid w:val="000F65EC"/>
    <w:rsid w:val="00100197"/>
    <w:rsid w:val="00101FE6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DA6"/>
    <w:rsid w:val="00122469"/>
    <w:rsid w:val="0012634B"/>
    <w:rsid w:val="001269DE"/>
    <w:rsid w:val="00127E2A"/>
    <w:rsid w:val="00130609"/>
    <w:rsid w:val="0013243A"/>
    <w:rsid w:val="00132F9C"/>
    <w:rsid w:val="00140348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60BF9"/>
    <w:rsid w:val="00164A5C"/>
    <w:rsid w:val="00171AFD"/>
    <w:rsid w:val="001746FC"/>
    <w:rsid w:val="00174C49"/>
    <w:rsid w:val="00176130"/>
    <w:rsid w:val="0017615F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6E8D"/>
    <w:rsid w:val="001A7814"/>
    <w:rsid w:val="001B0843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E19B4"/>
    <w:rsid w:val="001E286F"/>
    <w:rsid w:val="001E2ECF"/>
    <w:rsid w:val="001E72FD"/>
    <w:rsid w:val="001E7D29"/>
    <w:rsid w:val="001F174D"/>
    <w:rsid w:val="001F692A"/>
    <w:rsid w:val="002001CA"/>
    <w:rsid w:val="0020466A"/>
    <w:rsid w:val="00204A32"/>
    <w:rsid w:val="00205D46"/>
    <w:rsid w:val="00213569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67DE"/>
    <w:rsid w:val="00246C30"/>
    <w:rsid w:val="00250E1E"/>
    <w:rsid w:val="00251787"/>
    <w:rsid w:val="00255193"/>
    <w:rsid w:val="0025765C"/>
    <w:rsid w:val="0026048E"/>
    <w:rsid w:val="0026152B"/>
    <w:rsid w:val="0026201C"/>
    <w:rsid w:val="0026221B"/>
    <w:rsid w:val="002645D9"/>
    <w:rsid w:val="00270D66"/>
    <w:rsid w:val="002721C0"/>
    <w:rsid w:val="002741F7"/>
    <w:rsid w:val="00274526"/>
    <w:rsid w:val="00275260"/>
    <w:rsid w:val="00276896"/>
    <w:rsid w:val="00276FA1"/>
    <w:rsid w:val="00277567"/>
    <w:rsid w:val="00283FC2"/>
    <w:rsid w:val="002859F4"/>
    <w:rsid w:val="00285B87"/>
    <w:rsid w:val="00291B4A"/>
    <w:rsid w:val="002944D9"/>
    <w:rsid w:val="00295C5A"/>
    <w:rsid w:val="002A27E8"/>
    <w:rsid w:val="002A6A1D"/>
    <w:rsid w:val="002A7213"/>
    <w:rsid w:val="002B09F4"/>
    <w:rsid w:val="002B5C56"/>
    <w:rsid w:val="002B6F8C"/>
    <w:rsid w:val="002C2B75"/>
    <w:rsid w:val="002C3D7E"/>
    <w:rsid w:val="002D05EB"/>
    <w:rsid w:val="002D0EBE"/>
    <w:rsid w:val="002D3381"/>
    <w:rsid w:val="002D4648"/>
    <w:rsid w:val="002D50D7"/>
    <w:rsid w:val="002D6DBA"/>
    <w:rsid w:val="002D7DE6"/>
    <w:rsid w:val="002E0B6C"/>
    <w:rsid w:val="002E2B14"/>
    <w:rsid w:val="002E33AE"/>
    <w:rsid w:val="002E3C56"/>
    <w:rsid w:val="002E4F42"/>
    <w:rsid w:val="002E52B4"/>
    <w:rsid w:val="002E625A"/>
    <w:rsid w:val="002F37C8"/>
    <w:rsid w:val="002F495C"/>
    <w:rsid w:val="00300414"/>
    <w:rsid w:val="00303D34"/>
    <w:rsid w:val="00305F07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2E65"/>
    <w:rsid w:val="00333DF8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AA4"/>
    <w:rsid w:val="00360B6E"/>
    <w:rsid w:val="00361DEE"/>
    <w:rsid w:val="003710AC"/>
    <w:rsid w:val="00374AEF"/>
    <w:rsid w:val="00375104"/>
    <w:rsid w:val="003752B9"/>
    <w:rsid w:val="00383FB1"/>
    <w:rsid w:val="00384467"/>
    <w:rsid w:val="003862A5"/>
    <w:rsid w:val="0039037B"/>
    <w:rsid w:val="00394EF4"/>
    <w:rsid w:val="003977A5"/>
    <w:rsid w:val="003A15D3"/>
    <w:rsid w:val="003A18E0"/>
    <w:rsid w:val="003A3B70"/>
    <w:rsid w:val="003A7B51"/>
    <w:rsid w:val="003B392C"/>
    <w:rsid w:val="003B6E8E"/>
    <w:rsid w:val="003B711E"/>
    <w:rsid w:val="003C00FE"/>
    <w:rsid w:val="003C0575"/>
    <w:rsid w:val="003C33AF"/>
    <w:rsid w:val="003C4356"/>
    <w:rsid w:val="003C5A2B"/>
    <w:rsid w:val="003C5E1E"/>
    <w:rsid w:val="003C7F75"/>
    <w:rsid w:val="003D60F1"/>
    <w:rsid w:val="003D61BF"/>
    <w:rsid w:val="003D689C"/>
    <w:rsid w:val="003D7AA9"/>
    <w:rsid w:val="003E5EB5"/>
    <w:rsid w:val="003F1A19"/>
    <w:rsid w:val="003F4998"/>
    <w:rsid w:val="003F5072"/>
    <w:rsid w:val="003F5F25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203B0"/>
    <w:rsid w:val="004230D9"/>
    <w:rsid w:val="00423156"/>
    <w:rsid w:val="00423833"/>
    <w:rsid w:val="00425DF0"/>
    <w:rsid w:val="00427FA9"/>
    <w:rsid w:val="0043129D"/>
    <w:rsid w:val="00432063"/>
    <w:rsid w:val="00440140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4E70"/>
    <w:rsid w:val="00455841"/>
    <w:rsid w:val="00457679"/>
    <w:rsid w:val="004576CB"/>
    <w:rsid w:val="00462509"/>
    <w:rsid w:val="00463AE7"/>
    <w:rsid w:val="004661F6"/>
    <w:rsid w:val="00467E5A"/>
    <w:rsid w:val="00471EC4"/>
    <w:rsid w:val="004724BD"/>
    <w:rsid w:val="0047396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19C9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98F"/>
    <w:rsid w:val="00517E9F"/>
    <w:rsid w:val="005205B9"/>
    <w:rsid w:val="00520FC6"/>
    <w:rsid w:val="005214A9"/>
    <w:rsid w:val="00521AE3"/>
    <w:rsid w:val="00522055"/>
    <w:rsid w:val="00524BA6"/>
    <w:rsid w:val="005304EA"/>
    <w:rsid w:val="00534A99"/>
    <w:rsid w:val="0053523D"/>
    <w:rsid w:val="00535B54"/>
    <w:rsid w:val="00537706"/>
    <w:rsid w:val="0054139C"/>
    <w:rsid w:val="00543162"/>
    <w:rsid w:val="00543816"/>
    <w:rsid w:val="00547659"/>
    <w:rsid w:val="00551957"/>
    <w:rsid w:val="00551C50"/>
    <w:rsid w:val="00554276"/>
    <w:rsid w:val="00555ECE"/>
    <w:rsid w:val="005636D7"/>
    <w:rsid w:val="00564194"/>
    <w:rsid w:val="00564D17"/>
    <w:rsid w:val="00567050"/>
    <w:rsid w:val="005675F7"/>
    <w:rsid w:val="00570173"/>
    <w:rsid w:val="0057040A"/>
    <w:rsid w:val="005728DA"/>
    <w:rsid w:val="00574D38"/>
    <w:rsid w:val="00577A9D"/>
    <w:rsid w:val="005808C7"/>
    <w:rsid w:val="0058540B"/>
    <w:rsid w:val="00586675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B6293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17765"/>
    <w:rsid w:val="00620AE8"/>
    <w:rsid w:val="006218C6"/>
    <w:rsid w:val="00626952"/>
    <w:rsid w:val="00632C41"/>
    <w:rsid w:val="006337D3"/>
    <w:rsid w:val="00633AE8"/>
    <w:rsid w:val="00634928"/>
    <w:rsid w:val="00634D15"/>
    <w:rsid w:val="00635A87"/>
    <w:rsid w:val="00641702"/>
    <w:rsid w:val="006429D7"/>
    <w:rsid w:val="00642C2D"/>
    <w:rsid w:val="00643ADA"/>
    <w:rsid w:val="0064618D"/>
    <w:rsid w:val="0064628C"/>
    <w:rsid w:val="00646DEF"/>
    <w:rsid w:val="0065214E"/>
    <w:rsid w:val="00655EE2"/>
    <w:rsid w:val="00657F89"/>
    <w:rsid w:val="006665F9"/>
    <w:rsid w:val="00666FB8"/>
    <w:rsid w:val="00672907"/>
    <w:rsid w:val="0067306C"/>
    <w:rsid w:val="00676030"/>
    <w:rsid w:val="006771EF"/>
    <w:rsid w:val="00677E67"/>
    <w:rsid w:val="00680249"/>
    <w:rsid w:val="00680296"/>
    <w:rsid w:val="00681B2B"/>
    <w:rsid w:val="006838D5"/>
    <w:rsid w:val="006853BC"/>
    <w:rsid w:val="00686E45"/>
    <w:rsid w:val="00687389"/>
    <w:rsid w:val="00690F1B"/>
    <w:rsid w:val="006928C1"/>
    <w:rsid w:val="00694AB3"/>
    <w:rsid w:val="006961C5"/>
    <w:rsid w:val="006966F9"/>
    <w:rsid w:val="006967B3"/>
    <w:rsid w:val="00696945"/>
    <w:rsid w:val="00696A87"/>
    <w:rsid w:val="006A19F5"/>
    <w:rsid w:val="006A40F4"/>
    <w:rsid w:val="006A727F"/>
    <w:rsid w:val="006B277E"/>
    <w:rsid w:val="006B3002"/>
    <w:rsid w:val="006B4434"/>
    <w:rsid w:val="006B74AA"/>
    <w:rsid w:val="006C443A"/>
    <w:rsid w:val="006C4771"/>
    <w:rsid w:val="006C5081"/>
    <w:rsid w:val="006C6803"/>
    <w:rsid w:val="006C6A2C"/>
    <w:rsid w:val="006D04D8"/>
    <w:rsid w:val="006D17BA"/>
    <w:rsid w:val="006D352B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54CE"/>
    <w:rsid w:val="006E764C"/>
    <w:rsid w:val="006F03D4"/>
    <w:rsid w:val="006F149F"/>
    <w:rsid w:val="006F5012"/>
    <w:rsid w:val="00700B1F"/>
    <w:rsid w:val="007044A8"/>
    <w:rsid w:val="00704B3D"/>
    <w:rsid w:val="00706367"/>
    <w:rsid w:val="00707C0D"/>
    <w:rsid w:val="00711649"/>
    <w:rsid w:val="0071561B"/>
    <w:rsid w:val="00715D0A"/>
    <w:rsid w:val="0072100B"/>
    <w:rsid w:val="007219D3"/>
    <w:rsid w:val="007256B2"/>
    <w:rsid w:val="007257E9"/>
    <w:rsid w:val="00726480"/>
    <w:rsid w:val="0072796A"/>
    <w:rsid w:val="00734C94"/>
    <w:rsid w:val="00740105"/>
    <w:rsid w:val="00740C4B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6073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909F0"/>
    <w:rsid w:val="00792701"/>
    <w:rsid w:val="00793DB8"/>
    <w:rsid w:val="00795DC1"/>
    <w:rsid w:val="007A3D50"/>
    <w:rsid w:val="007A5493"/>
    <w:rsid w:val="007A6274"/>
    <w:rsid w:val="007B2549"/>
    <w:rsid w:val="007B29E4"/>
    <w:rsid w:val="007B3F78"/>
    <w:rsid w:val="007B4E3C"/>
    <w:rsid w:val="007B6EEF"/>
    <w:rsid w:val="007C1951"/>
    <w:rsid w:val="007C5BE5"/>
    <w:rsid w:val="007C6CCB"/>
    <w:rsid w:val="007D0F60"/>
    <w:rsid w:val="007D5836"/>
    <w:rsid w:val="007D67CC"/>
    <w:rsid w:val="007D6B94"/>
    <w:rsid w:val="007E05F8"/>
    <w:rsid w:val="007E2A96"/>
    <w:rsid w:val="007E3D88"/>
    <w:rsid w:val="007E5D49"/>
    <w:rsid w:val="007E7A67"/>
    <w:rsid w:val="007F1CE0"/>
    <w:rsid w:val="007F1E7F"/>
    <w:rsid w:val="007F34A4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9E2"/>
    <w:rsid w:val="00824E98"/>
    <w:rsid w:val="00825B23"/>
    <w:rsid w:val="00836FE2"/>
    <w:rsid w:val="00837986"/>
    <w:rsid w:val="008402E3"/>
    <w:rsid w:val="00840600"/>
    <w:rsid w:val="00841D23"/>
    <w:rsid w:val="0084212E"/>
    <w:rsid w:val="008429E5"/>
    <w:rsid w:val="00842AEA"/>
    <w:rsid w:val="008432BB"/>
    <w:rsid w:val="008456C5"/>
    <w:rsid w:val="0085075E"/>
    <w:rsid w:val="0085569B"/>
    <w:rsid w:val="00856122"/>
    <w:rsid w:val="00861F4B"/>
    <w:rsid w:val="00863A0E"/>
    <w:rsid w:val="00863BD4"/>
    <w:rsid w:val="00863E6E"/>
    <w:rsid w:val="0086570A"/>
    <w:rsid w:val="00866E54"/>
    <w:rsid w:val="00867EA4"/>
    <w:rsid w:val="00872637"/>
    <w:rsid w:val="00872E04"/>
    <w:rsid w:val="0087548F"/>
    <w:rsid w:val="00880C14"/>
    <w:rsid w:val="00883FC6"/>
    <w:rsid w:val="00887FBD"/>
    <w:rsid w:val="00894E21"/>
    <w:rsid w:val="00895E18"/>
    <w:rsid w:val="00897D88"/>
    <w:rsid w:val="008A0319"/>
    <w:rsid w:val="008A3B6C"/>
    <w:rsid w:val="008A3D9D"/>
    <w:rsid w:val="008A4883"/>
    <w:rsid w:val="008A6BB2"/>
    <w:rsid w:val="008A76AD"/>
    <w:rsid w:val="008A7D7C"/>
    <w:rsid w:val="008B125E"/>
    <w:rsid w:val="008B1AA7"/>
    <w:rsid w:val="008B33A7"/>
    <w:rsid w:val="008B3EC1"/>
    <w:rsid w:val="008C0259"/>
    <w:rsid w:val="008C4A58"/>
    <w:rsid w:val="008D1BF4"/>
    <w:rsid w:val="008D3EF3"/>
    <w:rsid w:val="008D43E9"/>
    <w:rsid w:val="008E3414"/>
    <w:rsid w:val="008E3C0E"/>
    <w:rsid w:val="008E421A"/>
    <w:rsid w:val="008E476B"/>
    <w:rsid w:val="008E4F27"/>
    <w:rsid w:val="008F037A"/>
    <w:rsid w:val="008F0F63"/>
    <w:rsid w:val="008F2182"/>
    <w:rsid w:val="008F51E2"/>
    <w:rsid w:val="008F59DD"/>
    <w:rsid w:val="008F5CC5"/>
    <w:rsid w:val="00901154"/>
    <w:rsid w:val="00901DA4"/>
    <w:rsid w:val="00904071"/>
    <w:rsid w:val="009043BC"/>
    <w:rsid w:val="009051FB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692C"/>
    <w:rsid w:val="00947472"/>
    <w:rsid w:val="00947F0F"/>
    <w:rsid w:val="00947FE1"/>
    <w:rsid w:val="0095091E"/>
    <w:rsid w:val="00955A16"/>
    <w:rsid w:val="00955A78"/>
    <w:rsid w:val="00956244"/>
    <w:rsid w:val="00960F15"/>
    <w:rsid w:val="00962798"/>
    <w:rsid w:val="0096660C"/>
    <w:rsid w:val="00966C74"/>
    <w:rsid w:val="00972709"/>
    <w:rsid w:val="00972A55"/>
    <w:rsid w:val="00973B09"/>
    <w:rsid w:val="00973B7B"/>
    <w:rsid w:val="00973CF3"/>
    <w:rsid w:val="00974461"/>
    <w:rsid w:val="00974D58"/>
    <w:rsid w:val="009844CE"/>
    <w:rsid w:val="009866C9"/>
    <w:rsid w:val="009868DC"/>
    <w:rsid w:val="00986F3F"/>
    <w:rsid w:val="00987BC4"/>
    <w:rsid w:val="00991613"/>
    <w:rsid w:val="009921B8"/>
    <w:rsid w:val="009925D5"/>
    <w:rsid w:val="0099515C"/>
    <w:rsid w:val="00995C01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7551"/>
    <w:rsid w:val="009E7A6C"/>
    <w:rsid w:val="009F031E"/>
    <w:rsid w:val="009F4E19"/>
    <w:rsid w:val="009F59B7"/>
    <w:rsid w:val="009F67ED"/>
    <w:rsid w:val="009F707F"/>
    <w:rsid w:val="009F7561"/>
    <w:rsid w:val="00A01180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25A6C"/>
    <w:rsid w:val="00A27EF3"/>
    <w:rsid w:val="00A3051B"/>
    <w:rsid w:val="00A308CB"/>
    <w:rsid w:val="00A3125D"/>
    <w:rsid w:val="00A330C7"/>
    <w:rsid w:val="00A33F00"/>
    <w:rsid w:val="00A3439E"/>
    <w:rsid w:val="00A35D0B"/>
    <w:rsid w:val="00A37F9E"/>
    <w:rsid w:val="00A40085"/>
    <w:rsid w:val="00A45C3D"/>
    <w:rsid w:val="00A47934"/>
    <w:rsid w:val="00A47DF6"/>
    <w:rsid w:val="00A523B5"/>
    <w:rsid w:val="00A5250D"/>
    <w:rsid w:val="00A53A05"/>
    <w:rsid w:val="00A550F3"/>
    <w:rsid w:val="00A60E11"/>
    <w:rsid w:val="00A637D7"/>
    <w:rsid w:val="00A63D35"/>
    <w:rsid w:val="00A72927"/>
    <w:rsid w:val="00A73190"/>
    <w:rsid w:val="00A73627"/>
    <w:rsid w:val="00A811F8"/>
    <w:rsid w:val="00A835AB"/>
    <w:rsid w:val="00A85478"/>
    <w:rsid w:val="00A85628"/>
    <w:rsid w:val="00A873D0"/>
    <w:rsid w:val="00A91827"/>
    <w:rsid w:val="00A91A8F"/>
    <w:rsid w:val="00A9231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B7824"/>
    <w:rsid w:val="00AC2A6D"/>
    <w:rsid w:val="00AC6C14"/>
    <w:rsid w:val="00AC7363"/>
    <w:rsid w:val="00AC740A"/>
    <w:rsid w:val="00AD2326"/>
    <w:rsid w:val="00AD2619"/>
    <w:rsid w:val="00AE1F88"/>
    <w:rsid w:val="00AE20AD"/>
    <w:rsid w:val="00AE361F"/>
    <w:rsid w:val="00AE5370"/>
    <w:rsid w:val="00AE5BEB"/>
    <w:rsid w:val="00AE654F"/>
    <w:rsid w:val="00AE6F02"/>
    <w:rsid w:val="00AE76C4"/>
    <w:rsid w:val="00AF1208"/>
    <w:rsid w:val="00AF1A52"/>
    <w:rsid w:val="00AF2423"/>
    <w:rsid w:val="00AF5476"/>
    <w:rsid w:val="00AF5D6B"/>
    <w:rsid w:val="00AF71DD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17658"/>
    <w:rsid w:val="00B203A9"/>
    <w:rsid w:val="00B24297"/>
    <w:rsid w:val="00B247A9"/>
    <w:rsid w:val="00B26DEA"/>
    <w:rsid w:val="00B27363"/>
    <w:rsid w:val="00B30368"/>
    <w:rsid w:val="00B31DDC"/>
    <w:rsid w:val="00B320DF"/>
    <w:rsid w:val="00B330BC"/>
    <w:rsid w:val="00B3336A"/>
    <w:rsid w:val="00B336E4"/>
    <w:rsid w:val="00B34076"/>
    <w:rsid w:val="00B34732"/>
    <w:rsid w:val="00B350A6"/>
    <w:rsid w:val="00B3512D"/>
    <w:rsid w:val="00B40D1A"/>
    <w:rsid w:val="00B435B5"/>
    <w:rsid w:val="00B436F9"/>
    <w:rsid w:val="00B4508E"/>
    <w:rsid w:val="00B471F7"/>
    <w:rsid w:val="00B565D8"/>
    <w:rsid w:val="00B569C4"/>
    <w:rsid w:val="00B5779A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28B5"/>
    <w:rsid w:val="00BD2B06"/>
    <w:rsid w:val="00BD3B53"/>
    <w:rsid w:val="00BD4B58"/>
    <w:rsid w:val="00BD4D82"/>
    <w:rsid w:val="00BD5478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251D"/>
    <w:rsid w:val="00BF68C7"/>
    <w:rsid w:val="00BF74A6"/>
    <w:rsid w:val="00BF7B10"/>
    <w:rsid w:val="00BF7D69"/>
    <w:rsid w:val="00C00194"/>
    <w:rsid w:val="00C003CF"/>
    <w:rsid w:val="00C047FF"/>
    <w:rsid w:val="00C05010"/>
    <w:rsid w:val="00C129E6"/>
    <w:rsid w:val="00C14973"/>
    <w:rsid w:val="00C15C45"/>
    <w:rsid w:val="00C1602C"/>
    <w:rsid w:val="00C1643D"/>
    <w:rsid w:val="00C206A2"/>
    <w:rsid w:val="00C22226"/>
    <w:rsid w:val="00C222ED"/>
    <w:rsid w:val="00C261A9"/>
    <w:rsid w:val="00C30563"/>
    <w:rsid w:val="00C321BE"/>
    <w:rsid w:val="00C37958"/>
    <w:rsid w:val="00C40171"/>
    <w:rsid w:val="00C40565"/>
    <w:rsid w:val="00C42793"/>
    <w:rsid w:val="00C448FC"/>
    <w:rsid w:val="00C4518E"/>
    <w:rsid w:val="00C468DA"/>
    <w:rsid w:val="00C47362"/>
    <w:rsid w:val="00C50772"/>
    <w:rsid w:val="00C52041"/>
    <w:rsid w:val="00C552AE"/>
    <w:rsid w:val="00C57057"/>
    <w:rsid w:val="00C60175"/>
    <w:rsid w:val="00C601ED"/>
    <w:rsid w:val="00C6180B"/>
    <w:rsid w:val="00C624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4321"/>
    <w:rsid w:val="00C94AB4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D2D7A"/>
    <w:rsid w:val="00CD3AF6"/>
    <w:rsid w:val="00CD4CE6"/>
    <w:rsid w:val="00CE36A7"/>
    <w:rsid w:val="00CE42A9"/>
    <w:rsid w:val="00CE5A5C"/>
    <w:rsid w:val="00CF0EF1"/>
    <w:rsid w:val="00CF1483"/>
    <w:rsid w:val="00CF1A6A"/>
    <w:rsid w:val="00D0058C"/>
    <w:rsid w:val="00D07578"/>
    <w:rsid w:val="00D07BEC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49B6"/>
    <w:rsid w:val="00D37809"/>
    <w:rsid w:val="00D4109F"/>
    <w:rsid w:val="00D42D43"/>
    <w:rsid w:val="00D43C9A"/>
    <w:rsid w:val="00D50D23"/>
    <w:rsid w:val="00D512BB"/>
    <w:rsid w:val="00D51B3C"/>
    <w:rsid w:val="00D51D82"/>
    <w:rsid w:val="00D53571"/>
    <w:rsid w:val="00D5549D"/>
    <w:rsid w:val="00D61E76"/>
    <w:rsid w:val="00D65057"/>
    <w:rsid w:val="00D6509D"/>
    <w:rsid w:val="00D67BFE"/>
    <w:rsid w:val="00D7060F"/>
    <w:rsid w:val="00D7068F"/>
    <w:rsid w:val="00D75A30"/>
    <w:rsid w:val="00D7621A"/>
    <w:rsid w:val="00D77EBD"/>
    <w:rsid w:val="00D82C1B"/>
    <w:rsid w:val="00D83652"/>
    <w:rsid w:val="00D837CF"/>
    <w:rsid w:val="00D84B31"/>
    <w:rsid w:val="00D87431"/>
    <w:rsid w:val="00D90E83"/>
    <w:rsid w:val="00D9252A"/>
    <w:rsid w:val="00D94276"/>
    <w:rsid w:val="00D97D87"/>
    <w:rsid w:val="00DA18CA"/>
    <w:rsid w:val="00DA2A2B"/>
    <w:rsid w:val="00DA3B1A"/>
    <w:rsid w:val="00DA643E"/>
    <w:rsid w:val="00DB4339"/>
    <w:rsid w:val="00DC25ED"/>
    <w:rsid w:val="00DC4074"/>
    <w:rsid w:val="00DC54AF"/>
    <w:rsid w:val="00DC6078"/>
    <w:rsid w:val="00DC79AD"/>
    <w:rsid w:val="00DD07B3"/>
    <w:rsid w:val="00DD2075"/>
    <w:rsid w:val="00DD4BC4"/>
    <w:rsid w:val="00DD673D"/>
    <w:rsid w:val="00DD690C"/>
    <w:rsid w:val="00DD6CEA"/>
    <w:rsid w:val="00DD73B4"/>
    <w:rsid w:val="00DD788F"/>
    <w:rsid w:val="00DE01D4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277E"/>
    <w:rsid w:val="00E03063"/>
    <w:rsid w:val="00E04B65"/>
    <w:rsid w:val="00E12759"/>
    <w:rsid w:val="00E12CA9"/>
    <w:rsid w:val="00E13B78"/>
    <w:rsid w:val="00E1476C"/>
    <w:rsid w:val="00E14ABB"/>
    <w:rsid w:val="00E15540"/>
    <w:rsid w:val="00E16057"/>
    <w:rsid w:val="00E21C70"/>
    <w:rsid w:val="00E22D3E"/>
    <w:rsid w:val="00E23079"/>
    <w:rsid w:val="00E272E2"/>
    <w:rsid w:val="00E27B6A"/>
    <w:rsid w:val="00E30E33"/>
    <w:rsid w:val="00E31841"/>
    <w:rsid w:val="00E31D24"/>
    <w:rsid w:val="00E37C2F"/>
    <w:rsid w:val="00E402DB"/>
    <w:rsid w:val="00E40B5D"/>
    <w:rsid w:val="00E4303F"/>
    <w:rsid w:val="00E4313A"/>
    <w:rsid w:val="00E43457"/>
    <w:rsid w:val="00E43762"/>
    <w:rsid w:val="00E43B39"/>
    <w:rsid w:val="00E45649"/>
    <w:rsid w:val="00E54420"/>
    <w:rsid w:val="00E54CE5"/>
    <w:rsid w:val="00E557A0"/>
    <w:rsid w:val="00E558E2"/>
    <w:rsid w:val="00E573F7"/>
    <w:rsid w:val="00E62DE0"/>
    <w:rsid w:val="00E654B8"/>
    <w:rsid w:val="00E658DA"/>
    <w:rsid w:val="00E67C14"/>
    <w:rsid w:val="00E70676"/>
    <w:rsid w:val="00E71466"/>
    <w:rsid w:val="00E71582"/>
    <w:rsid w:val="00E71A11"/>
    <w:rsid w:val="00E71C4B"/>
    <w:rsid w:val="00E73DC5"/>
    <w:rsid w:val="00E74AA0"/>
    <w:rsid w:val="00E82F2C"/>
    <w:rsid w:val="00E83457"/>
    <w:rsid w:val="00E83BDA"/>
    <w:rsid w:val="00E86222"/>
    <w:rsid w:val="00E90E1C"/>
    <w:rsid w:val="00E92885"/>
    <w:rsid w:val="00E93CB1"/>
    <w:rsid w:val="00E96D53"/>
    <w:rsid w:val="00E97B28"/>
    <w:rsid w:val="00EA3624"/>
    <w:rsid w:val="00EA5AA5"/>
    <w:rsid w:val="00EA6D9E"/>
    <w:rsid w:val="00EB01EC"/>
    <w:rsid w:val="00EB1D97"/>
    <w:rsid w:val="00EB21EC"/>
    <w:rsid w:val="00EB22A5"/>
    <w:rsid w:val="00EB431E"/>
    <w:rsid w:val="00EC0326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E5771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41C9"/>
    <w:rsid w:val="00F56A65"/>
    <w:rsid w:val="00F642E1"/>
    <w:rsid w:val="00F650D5"/>
    <w:rsid w:val="00F7238A"/>
    <w:rsid w:val="00F74541"/>
    <w:rsid w:val="00F806ED"/>
    <w:rsid w:val="00F829E8"/>
    <w:rsid w:val="00F82E0C"/>
    <w:rsid w:val="00F87EAA"/>
    <w:rsid w:val="00F90A19"/>
    <w:rsid w:val="00F9236B"/>
    <w:rsid w:val="00F92B25"/>
    <w:rsid w:val="00F9303C"/>
    <w:rsid w:val="00F96B12"/>
    <w:rsid w:val="00FA022B"/>
    <w:rsid w:val="00FA2D67"/>
    <w:rsid w:val="00FA7DB4"/>
    <w:rsid w:val="00FB2EE9"/>
    <w:rsid w:val="00FB3809"/>
    <w:rsid w:val="00FB5215"/>
    <w:rsid w:val="00FB7C9B"/>
    <w:rsid w:val="00FC07FC"/>
    <w:rsid w:val="00FC59D6"/>
    <w:rsid w:val="00FC6ED8"/>
    <w:rsid w:val="00FC6EF6"/>
    <w:rsid w:val="00FD0740"/>
    <w:rsid w:val="00FD3BF6"/>
    <w:rsid w:val="00FD476E"/>
    <w:rsid w:val="00FD6CAB"/>
    <w:rsid w:val="00FD6D39"/>
    <w:rsid w:val="00FD6F2E"/>
    <w:rsid w:val="00FD7E69"/>
    <w:rsid w:val="00FE0915"/>
    <w:rsid w:val="00FE3951"/>
    <w:rsid w:val="00FE4DA2"/>
    <w:rsid w:val="00FE6A1B"/>
    <w:rsid w:val="00FE6B6C"/>
    <w:rsid w:val="00FF2CC8"/>
    <w:rsid w:val="00FF42F2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E480386-22AD-4CCB-ABF0-0EE3336D8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5</Pages>
  <Words>676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2020-04-14T18:37:00Z</dcterms:created>
  <dcterms:modified xsi:type="dcterms:W3CDTF">2020-04-15T03:27:00Z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